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CF5" w:rsidRDefault="002F3CF5"/>
    <w:p w:rsidR="002F3CF5" w:rsidRPr="000D5B16" w:rsidRDefault="002F3CF5" w:rsidP="000D5B16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  <w:r w:rsidRPr="000D5B16">
        <w:rPr>
          <w:rFonts w:ascii="Times New Roman" w:hAnsi="Times New Roman"/>
          <w:b/>
          <w:bCs/>
          <w:sz w:val="36"/>
          <w:szCs w:val="36"/>
        </w:rPr>
        <w:t>Организа</w:t>
      </w:r>
      <w:r>
        <w:rPr>
          <w:rFonts w:ascii="Times New Roman" w:hAnsi="Times New Roman"/>
          <w:b/>
          <w:bCs/>
          <w:sz w:val="36"/>
          <w:szCs w:val="36"/>
        </w:rPr>
        <w:t>ционный комитет</w:t>
      </w:r>
      <w:r w:rsidRPr="000D5B16">
        <w:rPr>
          <w:rFonts w:ascii="Times New Roman" w:hAnsi="Times New Roman"/>
          <w:b/>
          <w:bCs/>
          <w:sz w:val="36"/>
          <w:szCs w:val="36"/>
        </w:rPr>
        <w:t xml:space="preserve"> программы:</w:t>
      </w:r>
    </w:p>
    <w:p w:rsidR="002F3CF5" w:rsidRDefault="002F3CF5"/>
    <w:p w:rsidR="002F3CF5" w:rsidRPr="006C265A" w:rsidRDefault="002F3CF5" w:rsidP="00336918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 xml:space="preserve">Семак Антонина Сергеевна, </w:t>
      </w:r>
      <w:r w:rsidRPr="006C265A">
        <w:rPr>
          <w:rFonts w:ascii="Times New Roman" w:hAnsi="Times New Roman"/>
          <w:i/>
          <w:sz w:val="18"/>
          <w:szCs w:val="18"/>
        </w:rPr>
        <w:t>заместитель декана по идеологической и воспитательной работе факультета психологии, старший преподаватель кафедры возрастной и педагогической психологии УО «Гродненский государственный университет имени Янки Купалы», психолог-консультант Гродненского общественного объединения практических психологов</w:t>
      </w:r>
    </w:p>
    <w:p w:rsidR="002F3CF5" w:rsidRPr="006C265A" w:rsidRDefault="002F3CF5" w:rsidP="00795C3F">
      <w:pPr>
        <w:ind w:firstLine="0"/>
        <w:jc w:val="center"/>
        <w:rPr>
          <w:sz w:val="18"/>
          <w:szCs w:val="18"/>
        </w:rPr>
      </w:pPr>
      <w:r w:rsidRPr="006C265A">
        <w:rPr>
          <w:rFonts w:ascii="Times New Roman" w:hAnsi="Times New Roman"/>
          <w:sz w:val="18"/>
          <w:szCs w:val="18"/>
        </w:rPr>
        <w:t>Контактный телефон 8 (029) 8823844</w:t>
      </w:r>
    </w:p>
    <w:p w:rsidR="002F3CF5" w:rsidRPr="006C265A" w:rsidRDefault="002F3CF5" w:rsidP="00795C3F">
      <w:pPr>
        <w:jc w:val="center"/>
        <w:rPr>
          <w:sz w:val="18"/>
          <w:szCs w:val="18"/>
        </w:rPr>
      </w:pPr>
    </w:p>
    <w:p w:rsidR="002F3CF5" w:rsidRPr="006C265A" w:rsidRDefault="002F3CF5" w:rsidP="006C265A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>Шульга Оксана Константиновна,</w:t>
      </w:r>
      <w:r w:rsidRPr="006C265A">
        <w:rPr>
          <w:rFonts w:ascii="Times New Roman" w:hAnsi="Times New Roman"/>
          <w:sz w:val="18"/>
          <w:szCs w:val="18"/>
        </w:rPr>
        <w:t xml:space="preserve"> </w:t>
      </w:r>
      <w:r w:rsidRPr="006C265A">
        <w:rPr>
          <w:rFonts w:ascii="Times New Roman" w:hAnsi="Times New Roman"/>
          <w:i/>
          <w:sz w:val="18"/>
          <w:szCs w:val="18"/>
        </w:rPr>
        <w:t>заведующий кафедрой возрастной и педагогической психологии факультета психологии, кандидат психологических наук, доцент, семейный психотерапевт, консультант по вопросам оптимизации  детско-родительских отношений и семейной медиации, психолог-консультант Гродненского общественного объединения практических психологов, координатор  родительского клуба «Гармоничная семья»</w:t>
      </w:r>
    </w:p>
    <w:p w:rsidR="002F3CF5" w:rsidRPr="006C265A" w:rsidRDefault="002F3CF5" w:rsidP="006C265A">
      <w:pPr>
        <w:ind w:firstLine="0"/>
        <w:jc w:val="center"/>
        <w:rPr>
          <w:sz w:val="18"/>
          <w:szCs w:val="18"/>
        </w:rPr>
      </w:pPr>
      <w:r w:rsidRPr="006C265A">
        <w:rPr>
          <w:rFonts w:ascii="Times New Roman" w:hAnsi="Times New Roman"/>
          <w:sz w:val="18"/>
          <w:szCs w:val="18"/>
        </w:rPr>
        <w:t>Контактный телефон 8 (029) 8678240</w:t>
      </w:r>
    </w:p>
    <w:p w:rsidR="002F3CF5" w:rsidRPr="006C265A" w:rsidRDefault="002F3CF5">
      <w:pPr>
        <w:rPr>
          <w:sz w:val="18"/>
          <w:szCs w:val="18"/>
        </w:rPr>
      </w:pPr>
    </w:p>
    <w:p w:rsidR="002F3CF5" w:rsidRPr="006C265A" w:rsidRDefault="002F3CF5" w:rsidP="00150DC2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>Венско Ольга Иосифовна,</w:t>
      </w:r>
      <w:r w:rsidRPr="006C265A">
        <w:rPr>
          <w:rFonts w:ascii="Times New Roman" w:hAnsi="Times New Roman"/>
          <w:sz w:val="18"/>
          <w:szCs w:val="18"/>
        </w:rPr>
        <w:t xml:space="preserve"> </w:t>
      </w:r>
      <w:r w:rsidRPr="006C265A">
        <w:rPr>
          <w:rFonts w:ascii="Times New Roman" w:hAnsi="Times New Roman"/>
          <w:i/>
          <w:sz w:val="18"/>
          <w:szCs w:val="18"/>
        </w:rPr>
        <w:t>старший</w:t>
      </w:r>
      <w:r w:rsidRPr="006C265A">
        <w:rPr>
          <w:rFonts w:ascii="Times New Roman" w:hAnsi="Times New Roman"/>
          <w:sz w:val="18"/>
          <w:szCs w:val="18"/>
        </w:rPr>
        <w:t xml:space="preserve"> </w:t>
      </w:r>
      <w:r w:rsidRPr="006C265A">
        <w:rPr>
          <w:rFonts w:ascii="Times New Roman" w:hAnsi="Times New Roman"/>
          <w:i/>
          <w:sz w:val="18"/>
          <w:szCs w:val="18"/>
        </w:rPr>
        <w:t>преподаватель кафедры возрастной и педагогической психологии факультета психологии, магистр психологии, заведующий филиалом кафедры возрастной и педагогической психологии в ГУО «Средняя школа №38 г. Гродно», кризисный психолог, травмотерапевт, координатор консультативной линии «Планета счастливых людей», председатель Гродненского общественного объединения практических психологов</w:t>
      </w:r>
    </w:p>
    <w:p w:rsidR="002F3CF5" w:rsidRPr="006C265A" w:rsidRDefault="002F3CF5" w:rsidP="00795C3F">
      <w:pPr>
        <w:ind w:firstLine="0"/>
        <w:jc w:val="center"/>
        <w:rPr>
          <w:sz w:val="18"/>
          <w:szCs w:val="18"/>
        </w:rPr>
      </w:pPr>
      <w:r w:rsidRPr="006C265A">
        <w:rPr>
          <w:rFonts w:ascii="Times New Roman" w:hAnsi="Times New Roman"/>
          <w:sz w:val="18"/>
          <w:szCs w:val="18"/>
        </w:rPr>
        <w:t>Контактный телефон 8  (029) 2857057</w:t>
      </w:r>
    </w:p>
    <w:p w:rsidR="002F3CF5" w:rsidRPr="006C265A" w:rsidRDefault="002F3CF5" w:rsidP="00336918">
      <w:pPr>
        <w:ind w:firstLine="0"/>
        <w:rPr>
          <w:rFonts w:ascii="Times New Roman" w:hAnsi="Times New Roman"/>
          <w:b/>
          <w:sz w:val="18"/>
          <w:szCs w:val="18"/>
        </w:rPr>
      </w:pPr>
    </w:p>
    <w:p w:rsidR="002F3CF5" w:rsidRPr="006C265A" w:rsidRDefault="002F3CF5" w:rsidP="00336918">
      <w:pPr>
        <w:ind w:firstLine="0"/>
        <w:rPr>
          <w:rFonts w:ascii="Times New Roman" w:hAnsi="Times New Roman"/>
          <w:i/>
          <w:sz w:val="18"/>
          <w:szCs w:val="18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4" o:spid="_x0000_s1026" type="#_x0000_t75" style="position:absolute;left:0;text-align:left;margin-left:382.5pt;margin-top:24.35pt;width:408.5pt;height:285.6pt;z-index:-251661312;visibility:visible;mso-wrap-distance-top:.96pt;mso-wrap-distance-right:9.67pt;mso-wrap-distance-bottom:1.44pt">
            <v:imagedata r:id="rId5" o:title=""/>
            <o:lock v:ext="edit" aspectratio="f"/>
          </v:shape>
        </w:pict>
      </w:r>
      <w:r w:rsidRPr="006C265A">
        <w:rPr>
          <w:rFonts w:ascii="Times New Roman" w:hAnsi="Times New Roman"/>
          <w:b/>
          <w:sz w:val="18"/>
          <w:szCs w:val="18"/>
        </w:rPr>
        <w:t xml:space="preserve">Сарбай Анна Владимировна, </w:t>
      </w:r>
      <w:r w:rsidRPr="006C265A">
        <w:rPr>
          <w:rFonts w:ascii="Times New Roman" w:hAnsi="Times New Roman"/>
          <w:i/>
          <w:sz w:val="18"/>
          <w:szCs w:val="18"/>
        </w:rPr>
        <w:t>аспирант кафедры возрастной и педагогической психологии факультета психологии, магистр психологии, пренатальный  психолог, детский и семейный психотерапевт; зам.председателя Гродненского общественного объединения практических психологов</w:t>
      </w:r>
    </w:p>
    <w:p w:rsidR="002F3CF5" w:rsidRPr="006C265A" w:rsidRDefault="002F3CF5" w:rsidP="00336918">
      <w:pPr>
        <w:ind w:firstLine="0"/>
        <w:jc w:val="center"/>
        <w:rPr>
          <w:sz w:val="18"/>
          <w:szCs w:val="18"/>
        </w:rPr>
      </w:pPr>
      <w:r w:rsidRPr="006C265A">
        <w:rPr>
          <w:rFonts w:ascii="Times New Roman" w:hAnsi="Times New Roman"/>
          <w:sz w:val="18"/>
          <w:szCs w:val="18"/>
        </w:rPr>
        <w:t>Контактный телефон 8  (029) 2857057</w:t>
      </w:r>
    </w:p>
    <w:p w:rsidR="002F3CF5" w:rsidRPr="006C265A" w:rsidRDefault="002F3CF5" w:rsidP="00336918">
      <w:pPr>
        <w:ind w:firstLine="0"/>
        <w:rPr>
          <w:rFonts w:ascii="Times New Roman" w:hAnsi="Times New Roman"/>
          <w:b/>
          <w:sz w:val="18"/>
          <w:szCs w:val="18"/>
        </w:rPr>
      </w:pPr>
    </w:p>
    <w:p w:rsidR="002F3CF5" w:rsidRPr="006C265A" w:rsidRDefault="002F3CF5" w:rsidP="00D84CDD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>Трофимович Диана Ивановна,</w:t>
      </w:r>
      <w:r w:rsidRPr="006C265A">
        <w:rPr>
          <w:rFonts w:ascii="Lucida Sans Unicode" w:hAnsi="Lucida Sans Unicode" w:cs="Lucida Sans Unicode"/>
          <w:sz w:val="18"/>
          <w:szCs w:val="18"/>
        </w:rPr>
        <w:t xml:space="preserve"> </w:t>
      </w:r>
      <w:r w:rsidRPr="006C265A">
        <w:rPr>
          <w:rFonts w:ascii="Times New Roman" w:hAnsi="Times New Roman"/>
          <w:i/>
          <w:sz w:val="18"/>
          <w:szCs w:val="18"/>
        </w:rPr>
        <w:t>председатель профсоюзного комитета студентов УО</w:t>
      </w:r>
      <w:r>
        <w:rPr>
          <w:rFonts w:ascii="Times New Roman" w:hAnsi="Times New Roman"/>
          <w:i/>
          <w:sz w:val="18"/>
          <w:szCs w:val="18"/>
        </w:rPr>
        <w:t> </w:t>
      </w:r>
      <w:r w:rsidRPr="006C265A">
        <w:rPr>
          <w:rFonts w:ascii="Times New Roman" w:hAnsi="Times New Roman"/>
          <w:i/>
          <w:sz w:val="18"/>
          <w:szCs w:val="18"/>
        </w:rPr>
        <w:t>«Гродненский государственный университет имени Янки Купалы»</w:t>
      </w:r>
    </w:p>
    <w:p w:rsidR="002F3CF5" w:rsidRPr="006C265A" w:rsidRDefault="002F3CF5" w:rsidP="00D84CDD">
      <w:pPr>
        <w:ind w:firstLine="0"/>
        <w:rPr>
          <w:rFonts w:ascii="Times New Roman" w:hAnsi="Times New Roman"/>
          <w:b/>
          <w:sz w:val="18"/>
          <w:szCs w:val="18"/>
        </w:rPr>
      </w:pPr>
    </w:p>
    <w:p w:rsidR="002F3CF5" w:rsidRPr="006C265A" w:rsidRDefault="002F3CF5" w:rsidP="00D84CDD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>Есин Андрей Геннадьевич,</w:t>
      </w:r>
      <w:r w:rsidRPr="006C265A">
        <w:rPr>
          <w:b/>
          <w:bCs/>
          <w:sz w:val="18"/>
          <w:szCs w:val="18"/>
        </w:rPr>
        <w:t xml:space="preserve"> </w:t>
      </w:r>
      <w:r w:rsidRPr="006C265A">
        <w:rPr>
          <w:rFonts w:ascii="Times New Roman" w:hAnsi="Times New Roman"/>
          <w:i/>
          <w:sz w:val="18"/>
          <w:szCs w:val="18"/>
        </w:rPr>
        <w:t>секретарь первичной организация с правами районного коми</w:t>
      </w:r>
      <w:r>
        <w:rPr>
          <w:rFonts w:ascii="Times New Roman" w:hAnsi="Times New Roman"/>
          <w:i/>
          <w:sz w:val="18"/>
          <w:szCs w:val="18"/>
        </w:rPr>
        <w:t>тета Общественного объединении «</w:t>
      </w:r>
      <w:r w:rsidRPr="006C265A">
        <w:rPr>
          <w:rFonts w:ascii="Times New Roman" w:hAnsi="Times New Roman"/>
          <w:i/>
          <w:sz w:val="18"/>
          <w:szCs w:val="18"/>
        </w:rPr>
        <w:t>Белорусский республиканский союз молодежи</w:t>
      </w:r>
      <w:r>
        <w:rPr>
          <w:rFonts w:ascii="Times New Roman" w:hAnsi="Times New Roman"/>
          <w:i/>
          <w:sz w:val="18"/>
          <w:szCs w:val="18"/>
        </w:rPr>
        <w:t>»</w:t>
      </w:r>
      <w:r w:rsidRPr="006C265A">
        <w:rPr>
          <w:rFonts w:ascii="Times New Roman" w:hAnsi="Times New Roman"/>
          <w:i/>
          <w:sz w:val="18"/>
          <w:szCs w:val="18"/>
        </w:rPr>
        <w:t xml:space="preserve">  УО</w:t>
      </w:r>
      <w:r>
        <w:rPr>
          <w:rFonts w:ascii="Times New Roman" w:hAnsi="Times New Roman"/>
          <w:i/>
          <w:sz w:val="18"/>
          <w:szCs w:val="18"/>
        </w:rPr>
        <w:t> </w:t>
      </w:r>
      <w:r w:rsidRPr="006C265A">
        <w:rPr>
          <w:rFonts w:ascii="Times New Roman" w:hAnsi="Times New Roman"/>
          <w:i/>
          <w:sz w:val="18"/>
          <w:szCs w:val="18"/>
        </w:rPr>
        <w:t xml:space="preserve">«Гродненский государственный университет имени Янки Купалы» </w:t>
      </w:r>
    </w:p>
    <w:p w:rsidR="002F3CF5" w:rsidRPr="006C265A" w:rsidRDefault="002F3CF5" w:rsidP="00D84CDD">
      <w:pPr>
        <w:ind w:firstLine="0"/>
        <w:rPr>
          <w:sz w:val="18"/>
          <w:szCs w:val="18"/>
        </w:rPr>
      </w:pPr>
    </w:p>
    <w:p w:rsidR="002F3CF5" w:rsidRPr="006C265A" w:rsidRDefault="002F3CF5" w:rsidP="00D84CDD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>Петрова Оксана Анатольевна,</w:t>
      </w:r>
      <w:r w:rsidRPr="006C265A">
        <w:rPr>
          <w:sz w:val="18"/>
          <w:szCs w:val="18"/>
        </w:rPr>
        <w:t xml:space="preserve"> </w:t>
      </w:r>
      <w:r w:rsidRPr="006C265A">
        <w:rPr>
          <w:rFonts w:ascii="Times New Roman" w:hAnsi="Times New Roman"/>
          <w:i/>
          <w:sz w:val="18"/>
          <w:szCs w:val="18"/>
        </w:rPr>
        <w:t>заместитель директора по учебной работе Государственного учреждения образования «Средняя школа №38 г. Гродно»</w:t>
      </w:r>
    </w:p>
    <w:p w:rsidR="002F3CF5" w:rsidRPr="006C265A" w:rsidRDefault="002F3CF5" w:rsidP="00B62FFF">
      <w:pPr>
        <w:ind w:firstLine="0"/>
        <w:jc w:val="center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sz w:val="18"/>
          <w:szCs w:val="18"/>
        </w:rPr>
        <w:t>Контактный телефон 8 (029) 2826272</w:t>
      </w:r>
    </w:p>
    <w:p w:rsidR="002F3CF5" w:rsidRPr="006C265A" w:rsidRDefault="002F3CF5" w:rsidP="00D84CDD">
      <w:pPr>
        <w:ind w:firstLine="0"/>
        <w:rPr>
          <w:rFonts w:ascii="Times New Roman" w:hAnsi="Times New Roman"/>
          <w:b/>
          <w:sz w:val="18"/>
          <w:szCs w:val="18"/>
        </w:rPr>
      </w:pPr>
    </w:p>
    <w:p w:rsidR="002F3CF5" w:rsidRPr="006C265A" w:rsidRDefault="002F3CF5" w:rsidP="00D84CDD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>Маркевич Кристина Ивановна,</w:t>
      </w:r>
      <w:r w:rsidRPr="006C265A">
        <w:rPr>
          <w:sz w:val="18"/>
          <w:szCs w:val="18"/>
        </w:rPr>
        <w:t xml:space="preserve"> </w:t>
      </w:r>
      <w:r w:rsidRPr="006C265A">
        <w:rPr>
          <w:rFonts w:ascii="Times New Roman" w:hAnsi="Times New Roman"/>
          <w:i/>
          <w:sz w:val="18"/>
          <w:szCs w:val="18"/>
        </w:rPr>
        <w:t>заместитель директора по воспитательной работе Государственного учреждения образования «Средняя школа №38 г. Гродно»</w:t>
      </w:r>
    </w:p>
    <w:p w:rsidR="002F3CF5" w:rsidRPr="006C265A" w:rsidRDefault="002F3CF5" w:rsidP="00E264D6">
      <w:pPr>
        <w:ind w:firstLine="0"/>
        <w:jc w:val="center"/>
        <w:rPr>
          <w:sz w:val="18"/>
          <w:szCs w:val="18"/>
        </w:rPr>
      </w:pPr>
      <w:r w:rsidRPr="006C265A">
        <w:rPr>
          <w:rFonts w:ascii="Times New Roman" w:hAnsi="Times New Roman"/>
          <w:sz w:val="18"/>
          <w:szCs w:val="18"/>
        </w:rPr>
        <w:t>Контактный телефон 8 (029) 7856566</w:t>
      </w:r>
    </w:p>
    <w:p w:rsidR="002F3CF5" w:rsidRPr="006C265A" w:rsidRDefault="002F3CF5" w:rsidP="00B62FFF">
      <w:pPr>
        <w:ind w:firstLine="0"/>
        <w:rPr>
          <w:rFonts w:ascii="Times New Roman" w:hAnsi="Times New Roman"/>
          <w:b/>
          <w:sz w:val="18"/>
          <w:szCs w:val="18"/>
        </w:rPr>
      </w:pPr>
    </w:p>
    <w:p w:rsidR="002F3CF5" w:rsidRPr="006C265A" w:rsidRDefault="002F3CF5" w:rsidP="00B62FFF">
      <w:pPr>
        <w:ind w:firstLine="0"/>
        <w:rPr>
          <w:rFonts w:ascii="Times New Roman" w:hAnsi="Times New Roman"/>
          <w:i/>
          <w:sz w:val="18"/>
          <w:szCs w:val="18"/>
        </w:rPr>
      </w:pPr>
      <w:r w:rsidRPr="006C265A">
        <w:rPr>
          <w:rFonts w:ascii="Times New Roman" w:hAnsi="Times New Roman"/>
          <w:b/>
          <w:sz w:val="18"/>
          <w:szCs w:val="18"/>
        </w:rPr>
        <w:t xml:space="preserve">Козловская Елена Владимировна, </w:t>
      </w:r>
      <w:r w:rsidRPr="006C265A">
        <w:rPr>
          <w:rFonts w:ascii="Times New Roman" w:hAnsi="Times New Roman"/>
          <w:i/>
          <w:sz w:val="18"/>
          <w:szCs w:val="18"/>
        </w:rPr>
        <w:t>заместитель директора по учебной работе Государственного учреждения образования «Средняя школа №38 г. Гродно»</w:t>
      </w:r>
    </w:p>
    <w:p w:rsidR="002F3CF5" w:rsidRPr="006C265A" w:rsidRDefault="002F3CF5" w:rsidP="006C265A">
      <w:pPr>
        <w:jc w:val="center"/>
        <w:rPr>
          <w:rFonts w:ascii="Times New Roman" w:hAnsi="Times New Roman"/>
          <w:b/>
          <w:sz w:val="18"/>
          <w:szCs w:val="18"/>
        </w:rPr>
      </w:pPr>
      <w:r w:rsidRPr="006C265A">
        <w:rPr>
          <w:rFonts w:ascii="Times New Roman" w:hAnsi="Times New Roman"/>
          <w:sz w:val="18"/>
          <w:szCs w:val="18"/>
        </w:rPr>
        <w:t>Контактный телефон 8 (029) 7888571</w:t>
      </w:r>
    </w:p>
    <w:p w:rsidR="002F3CF5" w:rsidRPr="00336918" w:rsidRDefault="002F3CF5">
      <w:pPr>
        <w:rPr>
          <w:sz w:val="20"/>
          <w:szCs w:val="20"/>
        </w:rPr>
      </w:pP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Министерство образования Республики Беларусь</w:t>
      </w: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Учреждение образования «Гродненский государственный университет</w:t>
      </w: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имени Янки Купалы»</w:t>
      </w: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Факультет психологии</w:t>
      </w: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Государственное учреждение образования</w:t>
      </w: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«Средняя школа №38 г. Гродно»</w:t>
      </w:r>
    </w:p>
    <w:p w:rsidR="002F3CF5" w:rsidRPr="0014488A" w:rsidRDefault="002F3CF5" w:rsidP="0014488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  <w:r w:rsidRPr="0014488A">
        <w:rPr>
          <w:rFonts w:ascii="Times New Roman" w:hAnsi="Times New Roman"/>
          <w:b/>
          <w:bCs/>
          <w:sz w:val="36"/>
          <w:szCs w:val="36"/>
        </w:rPr>
        <w:t>Филиал кафедры возрастной и педагогической психологии</w:t>
      </w:r>
    </w:p>
    <w:p w:rsidR="002F3CF5" w:rsidRDefault="002F3CF5" w:rsidP="0014488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Pr="0014488A" w:rsidRDefault="002F3CF5" w:rsidP="0014488A"/>
    <w:p w:rsidR="002F3CF5" w:rsidRDefault="002F3CF5">
      <w:r>
        <w:rPr>
          <w:noProof/>
          <w:lang w:eastAsia="ru-RU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left:0;text-align:left;margin-left:-3.65pt;margin-top:1.8pt;width:370pt;height:112.55pt;z-index:251652096" fillcolor="#b2b2b2" strokecolor="#33c" strokeweight="1pt">
            <v:fill opacity=".5"/>
            <v:shadow on="t" color="#99f" opacity=".5" offset="-6pt,-6pt"/>
            <v:textpath style="font-family:&quot;Arial Black&quot;;v-text-kern:t" trim="t" fitpath="t" string="МЕЖДУНАРОДНЫЙ&#10;ДЕНЬ СЕМЬИ"/>
          </v:shape>
        </w:pict>
      </w:r>
    </w:p>
    <w:p w:rsidR="002F3CF5" w:rsidRDefault="002F3CF5"/>
    <w:p w:rsidR="002F3CF5" w:rsidRDefault="002F3CF5"/>
    <w:p w:rsidR="002F3CF5" w:rsidRDefault="002F3CF5"/>
    <w:p w:rsidR="002F3CF5" w:rsidRDefault="002F3CF5"/>
    <w:p w:rsidR="002F3CF5" w:rsidRDefault="002F3CF5"/>
    <w:p w:rsidR="002F3CF5" w:rsidRDefault="002F3CF5"/>
    <w:p w:rsidR="002F3CF5" w:rsidRDefault="002F3CF5"/>
    <w:p w:rsidR="002F3CF5" w:rsidRDefault="002F3CF5"/>
    <w:p w:rsidR="002F3CF5" w:rsidRDefault="002F3CF5"/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15 мая 2015 года</w:t>
      </w: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г. Гродно, ул. Вишневецкая, 14</w:t>
      </w: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 w:rsidP="007708BA">
      <w:pPr>
        <w:ind w:firstLine="0"/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2F3CF5" w:rsidRDefault="002F3CF5"/>
    <w:p w:rsidR="002F3CF5" w:rsidRDefault="002F3CF5"/>
    <w:p w:rsidR="002F3CF5" w:rsidRDefault="002F3CF5"/>
    <w:p w:rsidR="002F3CF5" w:rsidRDefault="002F3CF5"/>
    <w:p w:rsidR="002F3CF5" w:rsidRDefault="002F3CF5">
      <w:r>
        <w:rPr>
          <w:noProof/>
          <w:lang w:eastAsia="ru-RU"/>
        </w:rPr>
        <w:pict>
          <v:shape id="Рисунок 5" o:spid="_x0000_s1028" type="#_x0000_t75" style="position:absolute;left:0;text-align:left;margin-left:185.3pt;margin-top:-1.95pt;width:159.85pt;height:92.15pt;z-index:-251654144;visibility:visible">
            <v:imagedata r:id="rId6" o:title=""/>
            <o:lock v:ext="edit" aspectratio="f"/>
          </v:shape>
        </w:pict>
      </w:r>
      <w:r>
        <w:rPr>
          <w:noProof/>
          <w:lang w:eastAsia="ru-RU"/>
        </w:rPr>
        <w:pict>
          <v:shape id="_x0000_s1029" type="#_x0000_t136" style="position:absolute;left:0;text-align:left;margin-left:-2.8pt;margin-top:11.6pt;width:175.35pt;height:42.2pt;z-index:251653120" fillcolor="#063" strokecolor="green">
            <v:fill r:id="rId7" o:title="" type="tile"/>
            <v:shadow on="t" type="perspective" color="#c7dfd3" opacity="52429f" origin="-.5,-.5" offset="-26pt,-36pt" matrix="1.25,,,1.25"/>
            <v:textpath style="font-family:&quot;Times New Roman&quot;;v-text-kern:t" trim="t" fitpath="t" string="ПРОГРАММА &#10;ДНЯ СЕМЬИ"/>
          </v:shape>
        </w:pict>
      </w:r>
    </w:p>
    <w:p w:rsidR="002F3CF5" w:rsidRDefault="002F3CF5"/>
    <w:p w:rsidR="002F3CF5" w:rsidRDefault="002F3CF5"/>
    <w:p w:rsidR="002F3CF5" w:rsidRDefault="002F3CF5"/>
    <w:p w:rsidR="002F3CF5" w:rsidRDefault="002F3CF5"/>
    <w:p w:rsidR="002F3CF5" w:rsidRPr="00EB7B69" w:rsidRDefault="002F3CF5" w:rsidP="00FC698A">
      <w:pPr>
        <w:ind w:firstLine="0"/>
        <w:rPr>
          <w:sz w:val="20"/>
          <w:szCs w:val="20"/>
        </w:rPr>
      </w:pPr>
      <w:r w:rsidRPr="00EB7B69">
        <w:rPr>
          <w:b/>
          <w:sz w:val="24"/>
          <w:szCs w:val="24"/>
        </w:rPr>
        <w:t>11.00–11.15 - Музыкальное открытие арт-площадки «</w:t>
      </w:r>
      <w:r>
        <w:rPr>
          <w:b/>
          <w:sz w:val="24"/>
          <w:szCs w:val="24"/>
        </w:rPr>
        <w:t>Вселенная моей семьи</w:t>
      </w:r>
      <w:r w:rsidRPr="00EB7B69">
        <w:rPr>
          <w:b/>
          <w:sz w:val="24"/>
          <w:szCs w:val="24"/>
        </w:rPr>
        <w:t>»</w:t>
      </w:r>
      <w:r>
        <w:rPr>
          <w:b/>
          <w:sz w:val="24"/>
          <w:szCs w:val="24"/>
        </w:rPr>
        <w:t xml:space="preserve"> </w:t>
      </w:r>
      <w:r w:rsidRPr="00EB7B69">
        <w:rPr>
          <w:sz w:val="20"/>
          <w:szCs w:val="20"/>
        </w:rPr>
        <w:t xml:space="preserve"> (Филиал кафедры возрастной и педагогической психологии на базе Государственного учреждения образования «Средняя школа №38 г. Гродно», г. Гродно, ул. Вишневецкая, 14, 1 этаж, центральное фойе).</w:t>
      </w:r>
    </w:p>
    <w:p w:rsidR="002F3CF5" w:rsidRDefault="002F3CF5" w:rsidP="00A112C9">
      <w:pPr>
        <w:ind w:firstLine="0"/>
        <w:rPr>
          <w:b/>
          <w:sz w:val="32"/>
          <w:szCs w:val="32"/>
        </w:rPr>
      </w:pPr>
    </w:p>
    <w:p w:rsidR="002F3CF5" w:rsidRPr="00EB7B69" w:rsidRDefault="002F3CF5" w:rsidP="00A112C9">
      <w:pPr>
        <w:ind w:firstLine="0"/>
        <w:rPr>
          <w:b/>
          <w:sz w:val="24"/>
          <w:szCs w:val="24"/>
        </w:rPr>
      </w:pPr>
      <w:r w:rsidRPr="00EB7B69">
        <w:rPr>
          <w:b/>
          <w:sz w:val="24"/>
          <w:szCs w:val="24"/>
        </w:rPr>
        <w:t>11.15–12.30 – Семейно-педагогическая регата  «Путешествие по островам Семейного Счастья»:</w:t>
      </w:r>
    </w:p>
    <w:p w:rsidR="002F3CF5" w:rsidRPr="00EB7B69" w:rsidRDefault="002F3CF5" w:rsidP="00A112C9">
      <w:pPr>
        <w:ind w:firstLine="0"/>
        <w:rPr>
          <w:sz w:val="20"/>
          <w:szCs w:val="20"/>
        </w:rPr>
      </w:pPr>
      <w:r w:rsidRPr="00EB7B69">
        <w:rPr>
          <w:b/>
          <w:i/>
          <w:sz w:val="20"/>
          <w:szCs w:val="20"/>
        </w:rPr>
        <w:t>Остров 1. «Калейдоскоп семейных традиций»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1 этаж, библиотека).</w:t>
      </w:r>
    </w:p>
    <w:p w:rsidR="002F3CF5" w:rsidRPr="00EB7B69" w:rsidRDefault="002F3CF5" w:rsidP="00A112C9">
      <w:pPr>
        <w:ind w:firstLine="0"/>
        <w:rPr>
          <w:sz w:val="20"/>
          <w:szCs w:val="20"/>
        </w:rPr>
      </w:pPr>
      <w:r w:rsidRPr="00EB7B69">
        <w:rPr>
          <w:b/>
          <w:i/>
          <w:sz w:val="20"/>
          <w:szCs w:val="20"/>
        </w:rPr>
        <w:t>Остров 2. «Гавань семейных ценностей»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2 этаж, рекреация «Джунгли»).</w:t>
      </w:r>
    </w:p>
    <w:p w:rsidR="002F3CF5" w:rsidRPr="00EB7B69" w:rsidRDefault="002F3CF5" w:rsidP="00A112C9">
      <w:pPr>
        <w:ind w:firstLine="0"/>
        <w:rPr>
          <w:sz w:val="20"/>
          <w:szCs w:val="20"/>
        </w:rPr>
      </w:pPr>
      <w:r w:rsidRPr="00EB7B69">
        <w:rPr>
          <w:b/>
          <w:i/>
          <w:sz w:val="20"/>
          <w:szCs w:val="20"/>
        </w:rPr>
        <w:t>Остров 3. «Скульптура семьи»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3 этаж, спортивный зал).</w:t>
      </w:r>
    </w:p>
    <w:p w:rsidR="002F3CF5" w:rsidRPr="00EB7B69" w:rsidRDefault="002F3CF5" w:rsidP="00A112C9">
      <w:pPr>
        <w:ind w:firstLine="0"/>
        <w:rPr>
          <w:sz w:val="20"/>
          <w:szCs w:val="20"/>
        </w:rPr>
      </w:pPr>
      <w:r w:rsidRPr="00EB7B69">
        <w:rPr>
          <w:b/>
          <w:i/>
          <w:sz w:val="20"/>
          <w:szCs w:val="20"/>
        </w:rPr>
        <w:t>Остров 4. «Семейная кадриль»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3 этаж, зал ритмики).</w:t>
      </w:r>
    </w:p>
    <w:p w:rsidR="002F3CF5" w:rsidRPr="00EB7B69" w:rsidRDefault="002F3CF5" w:rsidP="00A112C9">
      <w:pPr>
        <w:ind w:firstLine="0"/>
        <w:rPr>
          <w:sz w:val="20"/>
          <w:szCs w:val="20"/>
        </w:rPr>
      </w:pPr>
      <w:r w:rsidRPr="00EB7B69">
        <w:rPr>
          <w:b/>
          <w:i/>
          <w:sz w:val="20"/>
          <w:szCs w:val="20"/>
        </w:rPr>
        <w:t>Остров 5. «Поляна желаний»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4 этаж, каб. 436).</w:t>
      </w:r>
    </w:p>
    <w:p w:rsidR="002F3CF5" w:rsidRPr="00EB7B69" w:rsidRDefault="002F3CF5" w:rsidP="00A112C9">
      <w:pPr>
        <w:ind w:firstLine="0"/>
        <w:rPr>
          <w:sz w:val="20"/>
          <w:szCs w:val="20"/>
        </w:rPr>
      </w:pPr>
      <w:r w:rsidRPr="00EB7B69">
        <w:rPr>
          <w:b/>
          <w:i/>
          <w:sz w:val="20"/>
          <w:szCs w:val="20"/>
        </w:rPr>
        <w:t>Остров 6. «Салон красоты»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4 этаж, фойе у каб. 428).</w:t>
      </w:r>
    </w:p>
    <w:p w:rsidR="002F3CF5" w:rsidRPr="00EB7B69" w:rsidRDefault="002F3CF5" w:rsidP="00BD2B3E">
      <w:pPr>
        <w:ind w:firstLine="0"/>
        <w:rPr>
          <w:sz w:val="20"/>
          <w:szCs w:val="20"/>
        </w:rPr>
      </w:pPr>
      <w:r w:rsidRPr="00EB7B69">
        <w:rPr>
          <w:b/>
          <w:i/>
          <w:sz w:val="20"/>
          <w:szCs w:val="20"/>
        </w:rPr>
        <w:t>Остров 7. «Семейная летопись»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4 этаж, музей).</w:t>
      </w:r>
    </w:p>
    <w:p w:rsidR="002F3CF5" w:rsidRPr="00EB7B69" w:rsidRDefault="002F3CF5" w:rsidP="006F1108">
      <w:pPr>
        <w:ind w:firstLine="0"/>
        <w:rPr>
          <w:sz w:val="20"/>
          <w:szCs w:val="20"/>
        </w:rPr>
      </w:pPr>
      <w:r w:rsidRPr="00EB7B69">
        <w:rPr>
          <w:b/>
          <w:sz w:val="20"/>
          <w:szCs w:val="20"/>
        </w:rPr>
        <w:t>Финальная гавань – Райский остров «Сладкая жизнь»</w:t>
      </w:r>
      <w:r w:rsidRPr="00EB7B69">
        <w:rPr>
          <w:sz w:val="20"/>
          <w:szCs w:val="20"/>
        </w:rPr>
        <w:t xml:space="preserve"> (ул. Вишневецкая, 14, 1 этаж, столовая, кафе).</w:t>
      </w:r>
    </w:p>
    <w:p w:rsidR="002F3CF5" w:rsidRDefault="002F3CF5" w:rsidP="00410089">
      <w:pPr>
        <w:ind w:firstLine="0"/>
        <w:rPr>
          <w:b/>
          <w:sz w:val="24"/>
          <w:szCs w:val="24"/>
        </w:rPr>
      </w:pPr>
    </w:p>
    <w:p w:rsidR="002F3CF5" w:rsidRPr="00EB7B69" w:rsidRDefault="002F3CF5" w:rsidP="00410089">
      <w:pPr>
        <w:ind w:firstLine="0"/>
        <w:rPr>
          <w:sz w:val="20"/>
          <w:szCs w:val="20"/>
        </w:rPr>
      </w:pPr>
      <w:r w:rsidRPr="00EB7B69">
        <w:rPr>
          <w:b/>
          <w:sz w:val="24"/>
          <w:szCs w:val="24"/>
        </w:rPr>
        <w:t>12.30 – 13.30 – Мастерская семейного рисунка «Весёлая Клякса»</w:t>
      </w:r>
      <w:r>
        <w:rPr>
          <w:b/>
          <w:sz w:val="32"/>
          <w:szCs w:val="32"/>
        </w:rPr>
        <w:t xml:space="preserve"> </w:t>
      </w:r>
      <w:r w:rsidRPr="00EB7B69">
        <w:rPr>
          <w:sz w:val="20"/>
          <w:szCs w:val="20"/>
        </w:rPr>
        <w:t>для детей дошкольного и младшего школьного возраста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</w:t>
      </w:r>
      <w:r w:rsidRPr="00F37B75">
        <w:rPr>
          <w:sz w:val="20"/>
          <w:szCs w:val="20"/>
        </w:rPr>
        <w:t xml:space="preserve"> </w:t>
      </w:r>
      <w:r w:rsidRPr="00EB7B69">
        <w:rPr>
          <w:sz w:val="20"/>
          <w:szCs w:val="20"/>
        </w:rPr>
        <w:t xml:space="preserve">1 этаж, центральное фойе </w:t>
      </w:r>
      <w:r>
        <w:rPr>
          <w:sz w:val="20"/>
          <w:szCs w:val="20"/>
        </w:rPr>
        <w:t xml:space="preserve"> и </w:t>
      </w:r>
      <w:r w:rsidRPr="00EB7B69">
        <w:rPr>
          <w:sz w:val="20"/>
          <w:szCs w:val="20"/>
        </w:rPr>
        <w:t>двор школы).</w:t>
      </w:r>
    </w:p>
    <w:p w:rsidR="002F3CF5" w:rsidRDefault="002F3CF5" w:rsidP="00410089">
      <w:pPr>
        <w:ind w:firstLine="0"/>
      </w:pPr>
      <w:r>
        <w:rPr>
          <w:noProof/>
          <w:lang w:eastAsia="ru-RU"/>
        </w:rPr>
        <w:pict>
          <v:shape id="_x0000_s1030" type="#_x0000_t75" style="position:absolute;left:0;text-align:left;margin-left:58.5pt;margin-top:12.05pt;width:109.5pt;height:74pt;z-index:251663360;visibility:visible">
            <v:imagedata r:id="rId8" o:title=""/>
          </v:shape>
        </w:pict>
      </w:r>
    </w:p>
    <w:p w:rsidR="002F3CF5" w:rsidRDefault="002F3CF5" w:rsidP="00BD2B3E">
      <w:pPr>
        <w:ind w:firstLine="0"/>
      </w:pPr>
      <w:r>
        <w:rPr>
          <w:noProof/>
          <w:lang w:eastAsia="ru-RU"/>
        </w:rPr>
        <w:pict>
          <v:shape id="_x0000_s1031" type="#_x0000_t75" alt="i.jpg" style="position:absolute;left:0;text-align:left;margin-left:198.5pt;margin-top:373.9pt;width:93.5pt;height:70pt;z-index:251658240;visibility:visible;mso-position-horizontal-relative:margin;mso-position-vertical-relative:margin">
            <v:imagedata r:id="rId9" o:title=""/>
            <w10:wrap type="square" anchorx="margin" anchory="margin"/>
          </v:shape>
        </w:pict>
      </w:r>
    </w:p>
    <w:p w:rsidR="002F3CF5" w:rsidRDefault="002F3CF5" w:rsidP="00BD2B3E">
      <w:pPr>
        <w:ind w:firstLine="0"/>
      </w:pPr>
    </w:p>
    <w:p w:rsidR="002F3CF5" w:rsidRDefault="002F3CF5" w:rsidP="00BD2B3E">
      <w:pPr>
        <w:ind w:firstLine="0"/>
      </w:pPr>
    </w:p>
    <w:p w:rsidR="002F3CF5" w:rsidRDefault="002F3CF5" w:rsidP="00BD2B3E">
      <w:pPr>
        <w:ind w:firstLine="0"/>
      </w:pPr>
    </w:p>
    <w:p w:rsidR="002F3CF5" w:rsidRDefault="002F3CF5" w:rsidP="00410089">
      <w:pPr>
        <w:tabs>
          <w:tab w:val="left" w:pos="6521"/>
        </w:tabs>
        <w:ind w:right="115" w:firstLine="0"/>
        <w:rPr>
          <w:b/>
          <w:sz w:val="24"/>
          <w:szCs w:val="24"/>
        </w:rPr>
      </w:pPr>
    </w:p>
    <w:p w:rsidR="002F3CF5" w:rsidRDefault="002F3CF5" w:rsidP="00410089">
      <w:pPr>
        <w:tabs>
          <w:tab w:val="left" w:pos="6521"/>
        </w:tabs>
        <w:ind w:right="115" w:firstLine="0"/>
        <w:rPr>
          <w:b/>
          <w:sz w:val="24"/>
          <w:szCs w:val="24"/>
        </w:rPr>
      </w:pPr>
    </w:p>
    <w:p w:rsidR="002F3CF5" w:rsidRDefault="002F3CF5" w:rsidP="00410089">
      <w:pPr>
        <w:tabs>
          <w:tab w:val="left" w:pos="6521"/>
        </w:tabs>
        <w:ind w:right="115" w:firstLine="0"/>
        <w:rPr>
          <w:sz w:val="20"/>
          <w:szCs w:val="20"/>
        </w:rPr>
      </w:pPr>
      <w:r w:rsidRPr="00EB7B69">
        <w:rPr>
          <w:b/>
          <w:sz w:val="24"/>
          <w:szCs w:val="24"/>
        </w:rPr>
        <w:t>12.30 – 1</w:t>
      </w:r>
      <w:r>
        <w:rPr>
          <w:b/>
          <w:sz w:val="24"/>
          <w:szCs w:val="24"/>
        </w:rPr>
        <w:t>5</w:t>
      </w:r>
      <w:r w:rsidRPr="00EB7B6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0</w:t>
      </w:r>
      <w:r w:rsidRPr="00EB7B69">
        <w:rPr>
          <w:b/>
          <w:sz w:val="24"/>
          <w:szCs w:val="24"/>
        </w:rPr>
        <w:t xml:space="preserve">0 – </w:t>
      </w:r>
      <w:r>
        <w:rPr>
          <w:b/>
          <w:sz w:val="24"/>
          <w:szCs w:val="24"/>
        </w:rPr>
        <w:t xml:space="preserve">Интерактивная студия «Планета счастливых людей» </w:t>
      </w:r>
      <w:r w:rsidRPr="00EB7B69">
        <w:rPr>
          <w:sz w:val="20"/>
          <w:szCs w:val="20"/>
        </w:rPr>
        <w:t>для родителей, педагогов, студентов (ул. Вишневецкая, 14, 1 этаж, актовый зал)</w:t>
      </w:r>
      <w:r>
        <w:rPr>
          <w:sz w:val="20"/>
          <w:szCs w:val="20"/>
        </w:rPr>
        <w:t>:</w:t>
      </w:r>
    </w:p>
    <w:p w:rsidR="002F3CF5" w:rsidRPr="00EB7B69" w:rsidRDefault="002F3CF5" w:rsidP="00410089">
      <w:pPr>
        <w:ind w:right="2242" w:firstLine="0"/>
        <w:rPr>
          <w:sz w:val="20"/>
          <w:szCs w:val="20"/>
        </w:rPr>
      </w:pPr>
    </w:p>
    <w:p w:rsidR="002F3CF5" w:rsidRDefault="002F3CF5" w:rsidP="00410089">
      <w:pPr>
        <w:pStyle w:val="ListParagraph"/>
        <w:numPr>
          <w:ilvl w:val="0"/>
          <w:numId w:val="1"/>
        </w:numPr>
        <w:ind w:left="426" w:right="115"/>
        <w:rPr>
          <w:sz w:val="20"/>
          <w:szCs w:val="20"/>
        </w:rPr>
      </w:pPr>
      <w:r w:rsidRPr="00DF63C6">
        <w:rPr>
          <w:sz w:val="20"/>
          <w:szCs w:val="20"/>
        </w:rPr>
        <w:t>Презентация социально-психолого-педагогического проекта «Семья-Ребёнок-Школа»</w:t>
      </w:r>
    </w:p>
    <w:p w:rsidR="002F3CF5" w:rsidRPr="00DF63C6" w:rsidRDefault="002F3CF5" w:rsidP="00410089">
      <w:pPr>
        <w:pStyle w:val="ListParagraph"/>
        <w:numPr>
          <w:ilvl w:val="0"/>
          <w:numId w:val="1"/>
        </w:numPr>
        <w:ind w:left="426" w:right="115"/>
        <w:rPr>
          <w:sz w:val="20"/>
          <w:szCs w:val="20"/>
        </w:rPr>
      </w:pPr>
      <w:r>
        <w:rPr>
          <w:sz w:val="20"/>
          <w:szCs w:val="20"/>
        </w:rPr>
        <w:t xml:space="preserve">Медико-эстетическая площадка для мам «Моя мама самая красивая» - марафон красоты от мастеров косметологии </w:t>
      </w:r>
    </w:p>
    <w:p w:rsidR="002F3CF5" w:rsidRDefault="002F3CF5" w:rsidP="00B729BA">
      <w:pPr>
        <w:ind w:left="426" w:right="1958" w:firstLine="0"/>
        <w:rPr>
          <w:b/>
          <w:sz w:val="24"/>
          <w:szCs w:val="24"/>
        </w:rPr>
      </w:pPr>
    </w:p>
    <w:p w:rsidR="002F3CF5" w:rsidRDefault="002F3CF5" w:rsidP="006F1108">
      <w:pPr>
        <w:ind w:firstLine="0"/>
        <w:rPr>
          <w:b/>
          <w:sz w:val="24"/>
          <w:szCs w:val="24"/>
        </w:rPr>
      </w:pPr>
    </w:p>
    <w:p w:rsidR="002F3CF5" w:rsidRDefault="002F3CF5" w:rsidP="00A112C9">
      <w:pPr>
        <w:ind w:firstLine="0"/>
      </w:pPr>
    </w:p>
    <w:p w:rsidR="002F3CF5" w:rsidRDefault="002F3CF5" w:rsidP="00A0420E">
      <w:pPr>
        <w:ind w:firstLine="0"/>
        <w:rPr>
          <w:b/>
          <w:sz w:val="24"/>
          <w:szCs w:val="24"/>
        </w:rPr>
      </w:pPr>
      <w:r w:rsidRPr="00EB7B69">
        <w:rPr>
          <w:b/>
          <w:sz w:val="24"/>
          <w:szCs w:val="24"/>
        </w:rPr>
        <w:t>12.30 – 15.00 – Психолого-педагогические студии для учащейся молодежи «Секреты семейного благополучия»:</w:t>
      </w:r>
    </w:p>
    <w:p w:rsidR="002F3CF5" w:rsidRPr="00EB7B69" w:rsidRDefault="002F3CF5" w:rsidP="00A0420E">
      <w:pPr>
        <w:ind w:firstLine="0"/>
        <w:rPr>
          <w:b/>
          <w:sz w:val="24"/>
          <w:szCs w:val="24"/>
        </w:rPr>
      </w:pPr>
    </w:p>
    <w:p w:rsidR="002F3CF5" w:rsidRPr="00EB7B69" w:rsidRDefault="002F3CF5" w:rsidP="003940F0">
      <w:pPr>
        <w:pStyle w:val="ListParagraph"/>
        <w:numPr>
          <w:ilvl w:val="0"/>
          <w:numId w:val="1"/>
        </w:numPr>
        <w:ind w:left="284" w:right="2242"/>
        <w:rPr>
          <w:sz w:val="20"/>
          <w:szCs w:val="20"/>
        </w:rPr>
      </w:pPr>
      <w:r>
        <w:rPr>
          <w:noProof/>
          <w:lang w:eastAsia="ru-RU"/>
        </w:rPr>
        <w:pict>
          <v:shape id="Рисунок 8" o:spid="_x0000_s1032" type="#_x0000_t75" style="position:absolute;left:0;text-align:left;margin-left:265.35pt;margin-top:.45pt;width:134.9pt;height:128.65pt;z-index:-251662336;visibility:visible">
            <v:imagedata r:id="rId10" o:title=""/>
            <o:lock v:ext="edit" aspectratio="f"/>
          </v:shape>
        </w:pict>
      </w:r>
      <w:r w:rsidRPr="00EB7B69">
        <w:rPr>
          <w:sz w:val="20"/>
          <w:szCs w:val="20"/>
        </w:rPr>
        <w:t>игротехнические площадки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для детей младшего школьного возраста</w:t>
      </w:r>
      <w:r w:rsidRPr="00EB7B69">
        <w:rPr>
          <w:b/>
          <w:sz w:val="20"/>
          <w:szCs w:val="20"/>
        </w:rPr>
        <w:t xml:space="preserve"> </w:t>
      </w:r>
      <w:r w:rsidRPr="00EB7B69">
        <w:rPr>
          <w:sz w:val="20"/>
          <w:szCs w:val="20"/>
        </w:rPr>
        <w:t>(ул. Вишневецкая, 14, 2 этаж);</w:t>
      </w:r>
    </w:p>
    <w:p w:rsidR="002F3CF5" w:rsidRPr="00EB7B69" w:rsidRDefault="002F3CF5" w:rsidP="003940F0">
      <w:pPr>
        <w:pStyle w:val="ListParagraph"/>
        <w:numPr>
          <w:ilvl w:val="0"/>
          <w:numId w:val="1"/>
        </w:numPr>
        <w:ind w:left="284" w:right="2242"/>
        <w:rPr>
          <w:sz w:val="20"/>
          <w:szCs w:val="20"/>
        </w:rPr>
      </w:pPr>
      <w:r w:rsidRPr="00EB7B69">
        <w:rPr>
          <w:sz w:val="20"/>
          <w:szCs w:val="20"/>
        </w:rPr>
        <w:t>молодёжное ток-шоу «Моя семья» (ул. Вишневецкая, 14, 3 этаж);</w:t>
      </w:r>
    </w:p>
    <w:p w:rsidR="002F3CF5" w:rsidRPr="00EB7B69" w:rsidRDefault="002F3CF5" w:rsidP="003940F0">
      <w:pPr>
        <w:pStyle w:val="ListParagraph"/>
        <w:numPr>
          <w:ilvl w:val="0"/>
          <w:numId w:val="1"/>
        </w:numPr>
        <w:ind w:left="284" w:right="2242"/>
        <w:rPr>
          <w:sz w:val="20"/>
          <w:szCs w:val="20"/>
        </w:rPr>
      </w:pPr>
      <w:r w:rsidRPr="00EB7B69">
        <w:rPr>
          <w:sz w:val="20"/>
          <w:szCs w:val="20"/>
        </w:rPr>
        <w:t>студия креативных решений «Семья будущего глазами подростков» (ул. Вишневецкая, 14, 3 этаж);</w:t>
      </w:r>
    </w:p>
    <w:p w:rsidR="002F3CF5" w:rsidRPr="00EB7B69" w:rsidRDefault="002F3CF5" w:rsidP="003940F0">
      <w:pPr>
        <w:pStyle w:val="ListParagraph"/>
        <w:numPr>
          <w:ilvl w:val="0"/>
          <w:numId w:val="1"/>
        </w:numPr>
        <w:ind w:left="284" w:right="2242"/>
        <w:rPr>
          <w:sz w:val="20"/>
          <w:szCs w:val="20"/>
        </w:rPr>
      </w:pPr>
      <w:r w:rsidRPr="00EB7B69">
        <w:rPr>
          <w:sz w:val="20"/>
          <w:szCs w:val="20"/>
        </w:rPr>
        <w:t>студенческая арт-студия «Эскизы счастья» (ул. Вишневецкая, 14, 4 этаж)</w:t>
      </w:r>
    </w:p>
    <w:p w:rsidR="002F3CF5" w:rsidRDefault="002F3CF5" w:rsidP="007641E8">
      <w:pPr>
        <w:pStyle w:val="ListParagraph"/>
        <w:ind w:firstLine="0"/>
      </w:pPr>
      <w:r>
        <w:rPr>
          <w:noProof/>
          <w:lang w:eastAsia="ru-RU"/>
        </w:rPr>
        <w:pict>
          <v:shape id="Рисунок 3" o:spid="_x0000_s1033" type="#_x0000_t75" style="position:absolute;left:0;text-align:left;margin-left:4.2pt;margin-top:1.8pt;width:43.35pt;height:43.9pt;z-index:251656192;visibility:visible">
            <v:imagedata r:id="rId11" o:title=""/>
          </v:shape>
        </w:pict>
      </w:r>
    </w:p>
    <w:p w:rsidR="002F3CF5" w:rsidRDefault="002F3CF5" w:rsidP="000F102C">
      <w:pPr>
        <w:ind w:firstLine="0"/>
        <w:rPr>
          <w:b/>
          <w:sz w:val="24"/>
          <w:szCs w:val="24"/>
        </w:rPr>
      </w:pPr>
    </w:p>
    <w:p w:rsidR="002F3CF5" w:rsidRPr="00EB7B69" w:rsidRDefault="002F3CF5" w:rsidP="00D11935">
      <w:pPr>
        <w:ind w:left="1418" w:firstLine="0"/>
        <w:rPr>
          <w:sz w:val="20"/>
          <w:szCs w:val="20"/>
        </w:rPr>
      </w:pPr>
      <w:r w:rsidRPr="00EB7B69">
        <w:rPr>
          <w:b/>
          <w:sz w:val="24"/>
          <w:szCs w:val="24"/>
        </w:rPr>
        <w:t>15.30 – 17.00 – Родительский клуб «Золот</w:t>
      </w:r>
      <w:r>
        <w:rPr>
          <w:b/>
          <w:sz w:val="24"/>
          <w:szCs w:val="24"/>
        </w:rPr>
        <w:t>ое Руно»:</w:t>
      </w:r>
      <w:r w:rsidRPr="00EB7B69">
        <w:rPr>
          <w:b/>
          <w:sz w:val="24"/>
          <w:szCs w:val="24"/>
        </w:rPr>
        <w:t xml:space="preserve"> психо</w:t>
      </w:r>
      <w:r>
        <w:rPr>
          <w:b/>
          <w:sz w:val="24"/>
          <w:szCs w:val="24"/>
        </w:rPr>
        <w:t>гигиена</w:t>
      </w:r>
      <w:r w:rsidRPr="00EB7B69">
        <w:rPr>
          <w:b/>
          <w:sz w:val="24"/>
          <w:szCs w:val="24"/>
        </w:rPr>
        <w:t xml:space="preserve"> сем</w:t>
      </w:r>
      <w:r>
        <w:rPr>
          <w:b/>
          <w:sz w:val="24"/>
          <w:szCs w:val="24"/>
        </w:rPr>
        <w:t>ейных отношений</w:t>
      </w:r>
      <w:r w:rsidRPr="00EB7B69">
        <w:rPr>
          <w:b/>
          <w:sz w:val="24"/>
          <w:szCs w:val="24"/>
        </w:rPr>
        <w:t xml:space="preserve">» </w:t>
      </w:r>
      <w:r w:rsidRPr="00EB7B69">
        <w:rPr>
          <w:sz w:val="20"/>
          <w:szCs w:val="20"/>
        </w:rPr>
        <w:t>(ул. Вишневецкая, 14, 1 этаж, библиотека).</w:t>
      </w:r>
      <w:r w:rsidRPr="00EB7B69">
        <w:rPr>
          <w:rFonts w:ascii="Arial Black" w:hAnsi="Arial Black"/>
          <w:b/>
          <w:noProof/>
          <w:sz w:val="20"/>
          <w:szCs w:val="20"/>
          <w:lang w:eastAsia="ru-RU"/>
        </w:rPr>
        <w:t xml:space="preserve"> </w:t>
      </w:r>
    </w:p>
    <w:p w:rsidR="002F3CF5" w:rsidRDefault="002F3CF5" w:rsidP="00A0420E">
      <w:pPr>
        <w:ind w:firstLine="0"/>
      </w:pPr>
      <w:r>
        <w:rPr>
          <w:noProof/>
          <w:lang w:eastAsia="ru-RU"/>
        </w:rPr>
        <w:pict>
          <v:shape id="Рисунок 6" o:spid="_x0000_s1034" type="#_x0000_t75" style="position:absolute;left:0;text-align:left;margin-left:136pt;margin-top:13.65pt;width:71.05pt;height:59.5pt;z-index:251660288;visibility:visible">
            <v:imagedata r:id="rId12" o:title=""/>
            <o:lock v:ext="edit" aspectratio="f"/>
          </v:shape>
        </w:pict>
      </w:r>
      <w:r>
        <w:rPr>
          <w:noProof/>
          <w:lang w:eastAsia="ru-RU"/>
        </w:rPr>
        <w:pict>
          <v:shape id="_x0000_s1035" type="#_x0000_t75" style="position:absolute;left:0;text-align:left;margin-left:248.35pt;margin-top:2.15pt;width:103.2pt;height:75.35pt;z-index:251661312;visibility:visible">
            <v:imagedata r:id="rId13" o:title=""/>
            <o:lock v:ext="edit" aspectratio="f"/>
          </v:shape>
        </w:pict>
      </w:r>
      <w:r w:rsidRPr="00851AC1">
        <w:rPr>
          <w:noProof/>
          <w:lang w:eastAsia="ru-RU"/>
        </w:rPr>
        <w:pict>
          <v:shape id="Рисунок 3" o:spid="_x0000_i1025" type="#_x0000_t75" style="width:96.75pt;height:70.5pt;visibility:visible">
            <v:imagedata r:id="rId14" o:title=""/>
            <o:lock v:ext="edit" aspectratio="f"/>
          </v:shape>
        </w:pict>
      </w:r>
    </w:p>
    <w:p w:rsidR="002F3CF5" w:rsidRDefault="002F3CF5" w:rsidP="00A112C9">
      <w:pPr>
        <w:ind w:firstLine="0"/>
        <w:rPr>
          <w:b/>
          <w:sz w:val="24"/>
          <w:szCs w:val="24"/>
        </w:rPr>
      </w:pPr>
    </w:p>
    <w:p w:rsidR="002F3CF5" w:rsidRDefault="002F3CF5" w:rsidP="000B2993">
      <w:pPr>
        <w:ind w:firstLine="0"/>
        <w:rPr>
          <w:b/>
          <w:sz w:val="24"/>
          <w:szCs w:val="24"/>
        </w:rPr>
      </w:pPr>
      <w:r>
        <w:rPr>
          <w:noProof/>
          <w:lang w:eastAsia="ru-RU"/>
        </w:rPr>
        <w:pict>
          <v:shape id="Рисунок 9" o:spid="_x0000_s1036" type="#_x0000_t75" alt="384407bfbb20a3.jpg" style="position:absolute;left:0;text-align:left;margin-left:255.7pt;margin-top:22.65pt;width:104.7pt;height:75.7pt;z-index:-251657216;visibility:visible">
            <v:imagedata r:id="rId15" o:title=""/>
          </v:shape>
        </w:pict>
      </w:r>
      <w:r w:rsidRPr="00EB7B69">
        <w:rPr>
          <w:b/>
          <w:sz w:val="24"/>
          <w:szCs w:val="24"/>
        </w:rPr>
        <w:t>15.30 – 1</w:t>
      </w:r>
      <w:r>
        <w:rPr>
          <w:b/>
          <w:sz w:val="24"/>
          <w:szCs w:val="24"/>
        </w:rPr>
        <w:t>8</w:t>
      </w:r>
      <w:r w:rsidRPr="00EB7B69">
        <w:rPr>
          <w:b/>
          <w:sz w:val="24"/>
          <w:szCs w:val="24"/>
        </w:rPr>
        <w:t xml:space="preserve">.00 – </w:t>
      </w:r>
      <w:r>
        <w:rPr>
          <w:b/>
          <w:sz w:val="24"/>
          <w:szCs w:val="24"/>
        </w:rPr>
        <w:t xml:space="preserve">Интерактивная студия «Профориентационный экспресс» </w:t>
      </w:r>
      <w:r w:rsidRPr="00EB7B69">
        <w:rPr>
          <w:sz w:val="20"/>
          <w:szCs w:val="20"/>
        </w:rPr>
        <w:t>(ул. Вишневецкая, 14, 1 этаж, актовый зал)</w:t>
      </w:r>
      <w:r>
        <w:rPr>
          <w:b/>
          <w:sz w:val="24"/>
          <w:szCs w:val="24"/>
        </w:rPr>
        <w:t>:</w:t>
      </w:r>
    </w:p>
    <w:p w:rsidR="002F3CF5" w:rsidRPr="002276F5" w:rsidRDefault="002F3CF5" w:rsidP="003940F0">
      <w:pPr>
        <w:pStyle w:val="ListParagraph"/>
        <w:numPr>
          <w:ilvl w:val="0"/>
          <w:numId w:val="1"/>
        </w:numPr>
        <w:ind w:left="426" w:right="2525"/>
        <w:rPr>
          <w:sz w:val="20"/>
          <w:szCs w:val="20"/>
        </w:rPr>
      </w:pPr>
      <w:r w:rsidRPr="002276F5">
        <w:rPr>
          <w:sz w:val="20"/>
          <w:szCs w:val="20"/>
        </w:rPr>
        <w:t xml:space="preserve">Диагностическая мастерская «Верный выбор» </w:t>
      </w:r>
    </w:p>
    <w:p w:rsidR="002F3CF5" w:rsidRPr="002276F5" w:rsidRDefault="002F3CF5" w:rsidP="003940F0">
      <w:pPr>
        <w:pStyle w:val="ListParagraph"/>
        <w:numPr>
          <w:ilvl w:val="0"/>
          <w:numId w:val="1"/>
        </w:numPr>
        <w:ind w:left="426" w:right="2525"/>
        <w:rPr>
          <w:sz w:val="20"/>
          <w:szCs w:val="20"/>
        </w:rPr>
      </w:pPr>
      <w:r w:rsidRPr="002276F5">
        <w:rPr>
          <w:sz w:val="20"/>
          <w:szCs w:val="20"/>
        </w:rPr>
        <w:t xml:space="preserve">Креативная консультативная линия для абитуриентов 2015 года «Семья факультетов ГрГУ ждёт тебя!» </w:t>
      </w:r>
    </w:p>
    <w:p w:rsidR="002F3CF5" w:rsidRPr="002276F5" w:rsidRDefault="002F3CF5" w:rsidP="00F37B75">
      <w:pPr>
        <w:pStyle w:val="ListParagraph"/>
        <w:ind w:right="2525" w:firstLine="0"/>
        <w:rPr>
          <w:sz w:val="20"/>
          <w:szCs w:val="20"/>
        </w:rPr>
      </w:pPr>
    </w:p>
    <w:p w:rsidR="002F3CF5" w:rsidRDefault="002F3CF5" w:rsidP="00A112C9">
      <w:pPr>
        <w:ind w:firstLine="0"/>
        <w:rPr>
          <w:b/>
          <w:sz w:val="24"/>
          <w:szCs w:val="24"/>
        </w:rPr>
      </w:pPr>
    </w:p>
    <w:p w:rsidR="002F3CF5" w:rsidRPr="00EB7B69" w:rsidRDefault="002F3CF5" w:rsidP="00842EF6">
      <w:pPr>
        <w:ind w:firstLine="0"/>
        <w:rPr>
          <w:sz w:val="20"/>
          <w:szCs w:val="20"/>
        </w:rPr>
      </w:pPr>
      <w:r w:rsidRPr="000B2993">
        <w:rPr>
          <w:b/>
          <w:sz w:val="24"/>
          <w:szCs w:val="24"/>
        </w:rPr>
        <w:t>17.00 – 19.00 – Консультации семейных психологов, приглашённых специалистов по вопросам семьи и брака, детско-родительским отношениям, охране детства и материнства (факультет психологии ГрГУ им. Я.Купалы, Гродненское областное общественное объединение практических психологов, центр психологической помощи «Событие»)</w:t>
      </w:r>
      <w:r>
        <w:rPr>
          <w:b/>
          <w:sz w:val="24"/>
          <w:szCs w:val="24"/>
        </w:rPr>
        <w:t xml:space="preserve"> </w:t>
      </w:r>
      <w:r w:rsidRPr="00EB7B69">
        <w:rPr>
          <w:sz w:val="20"/>
          <w:szCs w:val="20"/>
        </w:rPr>
        <w:t>(ул. Вишневецкая, 14, 4 этаж, каб. 428</w:t>
      </w:r>
      <w:r>
        <w:rPr>
          <w:sz w:val="20"/>
          <w:szCs w:val="20"/>
        </w:rPr>
        <w:t>, 427, 426, 436, 435, 437, 438, 439</w:t>
      </w:r>
      <w:r w:rsidRPr="00EB7B69">
        <w:rPr>
          <w:sz w:val="20"/>
          <w:szCs w:val="20"/>
        </w:rPr>
        <w:t>).</w:t>
      </w:r>
    </w:p>
    <w:p w:rsidR="002F3CF5" w:rsidRPr="000B2993" w:rsidRDefault="002F3CF5" w:rsidP="00A112C9">
      <w:pPr>
        <w:ind w:firstLine="0"/>
        <w:rPr>
          <w:b/>
          <w:sz w:val="24"/>
          <w:szCs w:val="24"/>
        </w:rPr>
      </w:pPr>
      <w:r>
        <w:rPr>
          <w:noProof/>
          <w:lang w:eastAsia="ru-RU"/>
        </w:rPr>
        <w:pict>
          <v:shape id="Рисунок 13" o:spid="_x0000_s1037" type="#_x0000_t75" alt="i (3).jpg" style="position:absolute;left:0;text-align:left;margin-left:558.5pt;margin-top:512.85pt;width:83.5pt;height:55.9pt;z-index:251657216;visibility:visible;mso-position-horizontal-relative:margin;mso-position-vertical-relative:margin">
            <v:imagedata r:id="rId16" o:title=""/>
            <w10:wrap type="square" anchorx="margin" anchory="margin"/>
          </v:shape>
        </w:pict>
      </w:r>
      <w:r w:rsidRPr="000B2993">
        <w:rPr>
          <w:b/>
          <w:sz w:val="24"/>
          <w:szCs w:val="24"/>
        </w:rPr>
        <w:t xml:space="preserve"> </w:t>
      </w:r>
    </w:p>
    <w:p w:rsidR="002F3CF5" w:rsidRDefault="002F3CF5"/>
    <w:sectPr w:rsidR="002F3CF5" w:rsidSect="00A0420E">
      <w:pgSz w:w="16838" w:h="11906" w:orient="landscape"/>
      <w:pgMar w:top="142" w:right="720" w:bottom="284" w:left="720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3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15683"/>
    <w:multiLevelType w:val="hybridMultilevel"/>
    <w:tmpl w:val="479C8EC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4488A"/>
    <w:rsid w:val="00001972"/>
    <w:rsid w:val="00002160"/>
    <w:rsid w:val="00003547"/>
    <w:rsid w:val="00007520"/>
    <w:rsid w:val="00007D46"/>
    <w:rsid w:val="000108D5"/>
    <w:rsid w:val="00012452"/>
    <w:rsid w:val="000125CD"/>
    <w:rsid w:val="000137B0"/>
    <w:rsid w:val="00013A3E"/>
    <w:rsid w:val="000162F9"/>
    <w:rsid w:val="0001658F"/>
    <w:rsid w:val="00017CAA"/>
    <w:rsid w:val="00020107"/>
    <w:rsid w:val="000211B8"/>
    <w:rsid w:val="000220D5"/>
    <w:rsid w:val="00025547"/>
    <w:rsid w:val="0003262F"/>
    <w:rsid w:val="00032FB1"/>
    <w:rsid w:val="00034F8E"/>
    <w:rsid w:val="00037E29"/>
    <w:rsid w:val="0004000B"/>
    <w:rsid w:val="00040221"/>
    <w:rsid w:val="000454E3"/>
    <w:rsid w:val="00045640"/>
    <w:rsid w:val="00045827"/>
    <w:rsid w:val="0004617A"/>
    <w:rsid w:val="000475BD"/>
    <w:rsid w:val="00047680"/>
    <w:rsid w:val="00047890"/>
    <w:rsid w:val="00050D43"/>
    <w:rsid w:val="00051505"/>
    <w:rsid w:val="00052571"/>
    <w:rsid w:val="00053921"/>
    <w:rsid w:val="00056A8C"/>
    <w:rsid w:val="00057143"/>
    <w:rsid w:val="0006014B"/>
    <w:rsid w:val="0006155B"/>
    <w:rsid w:val="00063E97"/>
    <w:rsid w:val="000653AA"/>
    <w:rsid w:val="00070794"/>
    <w:rsid w:val="00071C43"/>
    <w:rsid w:val="00073378"/>
    <w:rsid w:val="000767F3"/>
    <w:rsid w:val="000770FD"/>
    <w:rsid w:val="00081162"/>
    <w:rsid w:val="000816DA"/>
    <w:rsid w:val="00082DC4"/>
    <w:rsid w:val="0008371F"/>
    <w:rsid w:val="00084CD0"/>
    <w:rsid w:val="0008514E"/>
    <w:rsid w:val="00085631"/>
    <w:rsid w:val="00086088"/>
    <w:rsid w:val="0009165D"/>
    <w:rsid w:val="000948A8"/>
    <w:rsid w:val="00096A87"/>
    <w:rsid w:val="000A1932"/>
    <w:rsid w:val="000A269A"/>
    <w:rsid w:val="000A7184"/>
    <w:rsid w:val="000B0182"/>
    <w:rsid w:val="000B0E6B"/>
    <w:rsid w:val="000B2993"/>
    <w:rsid w:val="000B3DF0"/>
    <w:rsid w:val="000B44EF"/>
    <w:rsid w:val="000C2778"/>
    <w:rsid w:val="000C2E97"/>
    <w:rsid w:val="000C2EC0"/>
    <w:rsid w:val="000C51A7"/>
    <w:rsid w:val="000C5511"/>
    <w:rsid w:val="000C5B8B"/>
    <w:rsid w:val="000C5EBB"/>
    <w:rsid w:val="000C67DD"/>
    <w:rsid w:val="000C7032"/>
    <w:rsid w:val="000C7E87"/>
    <w:rsid w:val="000D0A1C"/>
    <w:rsid w:val="000D4FC0"/>
    <w:rsid w:val="000D5B16"/>
    <w:rsid w:val="000D6E0B"/>
    <w:rsid w:val="000D7A1F"/>
    <w:rsid w:val="000E2550"/>
    <w:rsid w:val="000E2921"/>
    <w:rsid w:val="000E2C05"/>
    <w:rsid w:val="000E34F1"/>
    <w:rsid w:val="000E40D4"/>
    <w:rsid w:val="000E561D"/>
    <w:rsid w:val="000E5E06"/>
    <w:rsid w:val="000E63D0"/>
    <w:rsid w:val="000E733B"/>
    <w:rsid w:val="000E7F5B"/>
    <w:rsid w:val="000F04AE"/>
    <w:rsid w:val="000F102C"/>
    <w:rsid w:val="000F1529"/>
    <w:rsid w:val="000F1AC2"/>
    <w:rsid w:val="000F28A8"/>
    <w:rsid w:val="000F2ED8"/>
    <w:rsid w:val="000F2F1E"/>
    <w:rsid w:val="000F36F3"/>
    <w:rsid w:val="000F3722"/>
    <w:rsid w:val="000F4D95"/>
    <w:rsid w:val="000F51CA"/>
    <w:rsid w:val="000F55AD"/>
    <w:rsid w:val="000F5D2E"/>
    <w:rsid w:val="000F6847"/>
    <w:rsid w:val="000F6B62"/>
    <w:rsid w:val="0010378A"/>
    <w:rsid w:val="00103C68"/>
    <w:rsid w:val="001048D8"/>
    <w:rsid w:val="00106072"/>
    <w:rsid w:val="001071EF"/>
    <w:rsid w:val="00110151"/>
    <w:rsid w:val="00116C9C"/>
    <w:rsid w:val="0011769A"/>
    <w:rsid w:val="00122044"/>
    <w:rsid w:val="001238E3"/>
    <w:rsid w:val="00125058"/>
    <w:rsid w:val="001259F0"/>
    <w:rsid w:val="00125C00"/>
    <w:rsid w:val="00127688"/>
    <w:rsid w:val="00131DC7"/>
    <w:rsid w:val="00132DD4"/>
    <w:rsid w:val="001339E0"/>
    <w:rsid w:val="00136D4B"/>
    <w:rsid w:val="0013771B"/>
    <w:rsid w:val="001377D9"/>
    <w:rsid w:val="00137D84"/>
    <w:rsid w:val="00140065"/>
    <w:rsid w:val="00144198"/>
    <w:rsid w:val="0014488A"/>
    <w:rsid w:val="00145B8B"/>
    <w:rsid w:val="00145EA1"/>
    <w:rsid w:val="00150940"/>
    <w:rsid w:val="00150BE1"/>
    <w:rsid w:val="00150DC2"/>
    <w:rsid w:val="00152BE6"/>
    <w:rsid w:val="00153017"/>
    <w:rsid w:val="001536F4"/>
    <w:rsid w:val="00153A3A"/>
    <w:rsid w:val="001551C5"/>
    <w:rsid w:val="00156831"/>
    <w:rsid w:val="00156D35"/>
    <w:rsid w:val="00161D8D"/>
    <w:rsid w:val="001624E8"/>
    <w:rsid w:val="00162BFC"/>
    <w:rsid w:val="00163F49"/>
    <w:rsid w:val="001710E3"/>
    <w:rsid w:val="00171166"/>
    <w:rsid w:val="00172534"/>
    <w:rsid w:val="00175B65"/>
    <w:rsid w:val="00176E0E"/>
    <w:rsid w:val="00180ADA"/>
    <w:rsid w:val="001814E6"/>
    <w:rsid w:val="00181AF7"/>
    <w:rsid w:val="00183584"/>
    <w:rsid w:val="00184F66"/>
    <w:rsid w:val="00185A00"/>
    <w:rsid w:val="00193940"/>
    <w:rsid w:val="001949F7"/>
    <w:rsid w:val="00194C33"/>
    <w:rsid w:val="001A01BF"/>
    <w:rsid w:val="001A0825"/>
    <w:rsid w:val="001A10F9"/>
    <w:rsid w:val="001A4DEF"/>
    <w:rsid w:val="001B1295"/>
    <w:rsid w:val="001B35E5"/>
    <w:rsid w:val="001B4DA1"/>
    <w:rsid w:val="001B5630"/>
    <w:rsid w:val="001B66B0"/>
    <w:rsid w:val="001C005E"/>
    <w:rsid w:val="001C62E8"/>
    <w:rsid w:val="001C720A"/>
    <w:rsid w:val="001D3700"/>
    <w:rsid w:val="001D4A88"/>
    <w:rsid w:val="001D5A44"/>
    <w:rsid w:val="001D5AA0"/>
    <w:rsid w:val="001E05E2"/>
    <w:rsid w:val="001E1200"/>
    <w:rsid w:val="001E2953"/>
    <w:rsid w:val="001E3B3F"/>
    <w:rsid w:val="001E487A"/>
    <w:rsid w:val="001F0D09"/>
    <w:rsid w:val="001F315C"/>
    <w:rsid w:val="001F36D8"/>
    <w:rsid w:val="001F5BE1"/>
    <w:rsid w:val="001F6015"/>
    <w:rsid w:val="00200E59"/>
    <w:rsid w:val="00201063"/>
    <w:rsid w:val="0020199E"/>
    <w:rsid w:val="002026B2"/>
    <w:rsid w:val="00203B63"/>
    <w:rsid w:val="00211E18"/>
    <w:rsid w:val="00213BFF"/>
    <w:rsid w:val="00220DF4"/>
    <w:rsid w:val="00220E55"/>
    <w:rsid w:val="00222311"/>
    <w:rsid w:val="0022310B"/>
    <w:rsid w:val="00223B10"/>
    <w:rsid w:val="00225549"/>
    <w:rsid w:val="002269A4"/>
    <w:rsid w:val="002276CF"/>
    <w:rsid w:val="002276F5"/>
    <w:rsid w:val="00231E5E"/>
    <w:rsid w:val="0023270E"/>
    <w:rsid w:val="00233FF9"/>
    <w:rsid w:val="00240830"/>
    <w:rsid w:val="00242181"/>
    <w:rsid w:val="00242BCD"/>
    <w:rsid w:val="00244C3F"/>
    <w:rsid w:val="002453E0"/>
    <w:rsid w:val="00245D68"/>
    <w:rsid w:val="00246C16"/>
    <w:rsid w:val="002471A8"/>
    <w:rsid w:val="002471D2"/>
    <w:rsid w:val="00250426"/>
    <w:rsid w:val="0025148D"/>
    <w:rsid w:val="00252666"/>
    <w:rsid w:val="00253D08"/>
    <w:rsid w:val="0025580C"/>
    <w:rsid w:val="00255885"/>
    <w:rsid w:val="00255AB7"/>
    <w:rsid w:val="00257585"/>
    <w:rsid w:val="002575DE"/>
    <w:rsid w:val="00261C74"/>
    <w:rsid w:val="00264CB0"/>
    <w:rsid w:val="002652B2"/>
    <w:rsid w:val="00266C94"/>
    <w:rsid w:val="00267973"/>
    <w:rsid w:val="00273563"/>
    <w:rsid w:val="00273756"/>
    <w:rsid w:val="002752A1"/>
    <w:rsid w:val="00275B57"/>
    <w:rsid w:val="00276570"/>
    <w:rsid w:val="00277C46"/>
    <w:rsid w:val="002815CA"/>
    <w:rsid w:val="0028290A"/>
    <w:rsid w:val="00283F3E"/>
    <w:rsid w:val="0028585E"/>
    <w:rsid w:val="00290D99"/>
    <w:rsid w:val="00291329"/>
    <w:rsid w:val="00292955"/>
    <w:rsid w:val="00293678"/>
    <w:rsid w:val="00294EFC"/>
    <w:rsid w:val="002975A3"/>
    <w:rsid w:val="00297D8C"/>
    <w:rsid w:val="002A0198"/>
    <w:rsid w:val="002A178E"/>
    <w:rsid w:val="002A1840"/>
    <w:rsid w:val="002A22AC"/>
    <w:rsid w:val="002A393E"/>
    <w:rsid w:val="002B04D6"/>
    <w:rsid w:val="002B06B4"/>
    <w:rsid w:val="002B0A02"/>
    <w:rsid w:val="002B2DB0"/>
    <w:rsid w:val="002B6F65"/>
    <w:rsid w:val="002B7011"/>
    <w:rsid w:val="002B705A"/>
    <w:rsid w:val="002C02FE"/>
    <w:rsid w:val="002C04FE"/>
    <w:rsid w:val="002C17E8"/>
    <w:rsid w:val="002C3CBB"/>
    <w:rsid w:val="002C4801"/>
    <w:rsid w:val="002C5972"/>
    <w:rsid w:val="002C6668"/>
    <w:rsid w:val="002C77C2"/>
    <w:rsid w:val="002C7845"/>
    <w:rsid w:val="002D1725"/>
    <w:rsid w:val="002E070C"/>
    <w:rsid w:val="002E0BD7"/>
    <w:rsid w:val="002E2941"/>
    <w:rsid w:val="002E30A4"/>
    <w:rsid w:val="002E4402"/>
    <w:rsid w:val="002E454E"/>
    <w:rsid w:val="002E5836"/>
    <w:rsid w:val="002E703A"/>
    <w:rsid w:val="002E7952"/>
    <w:rsid w:val="002F02BA"/>
    <w:rsid w:val="002F0869"/>
    <w:rsid w:val="002F3CF5"/>
    <w:rsid w:val="002F474B"/>
    <w:rsid w:val="002F49A9"/>
    <w:rsid w:val="002F4CE1"/>
    <w:rsid w:val="002F5203"/>
    <w:rsid w:val="002F6E62"/>
    <w:rsid w:val="00300578"/>
    <w:rsid w:val="00301C1F"/>
    <w:rsid w:val="00302D33"/>
    <w:rsid w:val="00304B0E"/>
    <w:rsid w:val="003064C6"/>
    <w:rsid w:val="00306B7B"/>
    <w:rsid w:val="0030753A"/>
    <w:rsid w:val="003106A5"/>
    <w:rsid w:val="003110C7"/>
    <w:rsid w:val="00312B8E"/>
    <w:rsid w:val="00312CA8"/>
    <w:rsid w:val="003134AF"/>
    <w:rsid w:val="003146E8"/>
    <w:rsid w:val="00315633"/>
    <w:rsid w:val="003177E5"/>
    <w:rsid w:val="00317CFF"/>
    <w:rsid w:val="003200CF"/>
    <w:rsid w:val="00321B33"/>
    <w:rsid w:val="00322A6B"/>
    <w:rsid w:val="0032532C"/>
    <w:rsid w:val="0032636B"/>
    <w:rsid w:val="003263B9"/>
    <w:rsid w:val="00326A38"/>
    <w:rsid w:val="00330C36"/>
    <w:rsid w:val="00331D9D"/>
    <w:rsid w:val="0033321B"/>
    <w:rsid w:val="00336280"/>
    <w:rsid w:val="00336918"/>
    <w:rsid w:val="00336DC0"/>
    <w:rsid w:val="003370E0"/>
    <w:rsid w:val="003406EC"/>
    <w:rsid w:val="00340B3F"/>
    <w:rsid w:val="00345C4C"/>
    <w:rsid w:val="003507B9"/>
    <w:rsid w:val="00351591"/>
    <w:rsid w:val="00352982"/>
    <w:rsid w:val="003540EF"/>
    <w:rsid w:val="00356C83"/>
    <w:rsid w:val="00356CE6"/>
    <w:rsid w:val="00357C36"/>
    <w:rsid w:val="00362842"/>
    <w:rsid w:val="0036309C"/>
    <w:rsid w:val="0036337A"/>
    <w:rsid w:val="0036438E"/>
    <w:rsid w:val="00364B4A"/>
    <w:rsid w:val="00364C06"/>
    <w:rsid w:val="00364E80"/>
    <w:rsid w:val="00365490"/>
    <w:rsid w:val="003657E6"/>
    <w:rsid w:val="00365AC8"/>
    <w:rsid w:val="003723BD"/>
    <w:rsid w:val="0037339D"/>
    <w:rsid w:val="003742A0"/>
    <w:rsid w:val="00374CEA"/>
    <w:rsid w:val="00375E15"/>
    <w:rsid w:val="00376FF5"/>
    <w:rsid w:val="0037756B"/>
    <w:rsid w:val="00377670"/>
    <w:rsid w:val="00377B8A"/>
    <w:rsid w:val="00377E7A"/>
    <w:rsid w:val="00377E7B"/>
    <w:rsid w:val="0038181A"/>
    <w:rsid w:val="00382131"/>
    <w:rsid w:val="00382D9A"/>
    <w:rsid w:val="003846DB"/>
    <w:rsid w:val="003847F6"/>
    <w:rsid w:val="00384A1A"/>
    <w:rsid w:val="0038543E"/>
    <w:rsid w:val="003855AF"/>
    <w:rsid w:val="00385D1A"/>
    <w:rsid w:val="00390140"/>
    <w:rsid w:val="003940F0"/>
    <w:rsid w:val="00394501"/>
    <w:rsid w:val="0039604F"/>
    <w:rsid w:val="0039660B"/>
    <w:rsid w:val="00396A53"/>
    <w:rsid w:val="003972B5"/>
    <w:rsid w:val="003979E1"/>
    <w:rsid w:val="003A1D06"/>
    <w:rsid w:val="003A21A7"/>
    <w:rsid w:val="003A334D"/>
    <w:rsid w:val="003A4E26"/>
    <w:rsid w:val="003A61F0"/>
    <w:rsid w:val="003A6723"/>
    <w:rsid w:val="003A7C22"/>
    <w:rsid w:val="003B0688"/>
    <w:rsid w:val="003B3CD5"/>
    <w:rsid w:val="003B3FEB"/>
    <w:rsid w:val="003B51C9"/>
    <w:rsid w:val="003C05FE"/>
    <w:rsid w:val="003C2E99"/>
    <w:rsid w:val="003C2EC9"/>
    <w:rsid w:val="003C30B8"/>
    <w:rsid w:val="003C3A8D"/>
    <w:rsid w:val="003C3F55"/>
    <w:rsid w:val="003C4628"/>
    <w:rsid w:val="003C5E3C"/>
    <w:rsid w:val="003C78C1"/>
    <w:rsid w:val="003D04D0"/>
    <w:rsid w:val="003D4E65"/>
    <w:rsid w:val="003D60B8"/>
    <w:rsid w:val="003E0320"/>
    <w:rsid w:val="003E1A28"/>
    <w:rsid w:val="003E2932"/>
    <w:rsid w:val="003E2BF9"/>
    <w:rsid w:val="003E3262"/>
    <w:rsid w:val="003E500E"/>
    <w:rsid w:val="003E52B5"/>
    <w:rsid w:val="003E59A0"/>
    <w:rsid w:val="003E71F8"/>
    <w:rsid w:val="003F2726"/>
    <w:rsid w:val="0040142B"/>
    <w:rsid w:val="00401743"/>
    <w:rsid w:val="004024AB"/>
    <w:rsid w:val="004027C4"/>
    <w:rsid w:val="00402BCF"/>
    <w:rsid w:val="00402F7F"/>
    <w:rsid w:val="004034CC"/>
    <w:rsid w:val="00403563"/>
    <w:rsid w:val="004047BF"/>
    <w:rsid w:val="00410089"/>
    <w:rsid w:val="00411005"/>
    <w:rsid w:val="0041187F"/>
    <w:rsid w:val="00412106"/>
    <w:rsid w:val="004150F8"/>
    <w:rsid w:val="00416E4A"/>
    <w:rsid w:val="004206C0"/>
    <w:rsid w:val="00421B57"/>
    <w:rsid w:val="00422B62"/>
    <w:rsid w:val="0042303C"/>
    <w:rsid w:val="00423D26"/>
    <w:rsid w:val="004265B8"/>
    <w:rsid w:val="00432D80"/>
    <w:rsid w:val="004349D6"/>
    <w:rsid w:val="004379D7"/>
    <w:rsid w:val="0044066F"/>
    <w:rsid w:val="00441D87"/>
    <w:rsid w:val="00441EC1"/>
    <w:rsid w:val="00442800"/>
    <w:rsid w:val="004452C1"/>
    <w:rsid w:val="0044554D"/>
    <w:rsid w:val="00445CD0"/>
    <w:rsid w:val="004477E7"/>
    <w:rsid w:val="00453244"/>
    <w:rsid w:val="0045439B"/>
    <w:rsid w:val="004544D7"/>
    <w:rsid w:val="004571F7"/>
    <w:rsid w:val="00457381"/>
    <w:rsid w:val="0046107A"/>
    <w:rsid w:val="004624E6"/>
    <w:rsid w:val="00462A97"/>
    <w:rsid w:val="00462F09"/>
    <w:rsid w:val="0046434C"/>
    <w:rsid w:val="00470B87"/>
    <w:rsid w:val="004712B2"/>
    <w:rsid w:val="00471C2D"/>
    <w:rsid w:val="004727B4"/>
    <w:rsid w:val="004758DF"/>
    <w:rsid w:val="004778AB"/>
    <w:rsid w:val="00480C83"/>
    <w:rsid w:val="00481867"/>
    <w:rsid w:val="00481FBD"/>
    <w:rsid w:val="00482309"/>
    <w:rsid w:val="00483A66"/>
    <w:rsid w:val="00484F82"/>
    <w:rsid w:val="00486B6F"/>
    <w:rsid w:val="00487310"/>
    <w:rsid w:val="004922F2"/>
    <w:rsid w:val="00493462"/>
    <w:rsid w:val="00493FC5"/>
    <w:rsid w:val="00494182"/>
    <w:rsid w:val="00495C0B"/>
    <w:rsid w:val="0049723D"/>
    <w:rsid w:val="004A065E"/>
    <w:rsid w:val="004A16F4"/>
    <w:rsid w:val="004A25A4"/>
    <w:rsid w:val="004A48C3"/>
    <w:rsid w:val="004A612B"/>
    <w:rsid w:val="004A6505"/>
    <w:rsid w:val="004A7302"/>
    <w:rsid w:val="004A7800"/>
    <w:rsid w:val="004B16DE"/>
    <w:rsid w:val="004B2AA7"/>
    <w:rsid w:val="004B2FA4"/>
    <w:rsid w:val="004B455B"/>
    <w:rsid w:val="004B495D"/>
    <w:rsid w:val="004B6D4D"/>
    <w:rsid w:val="004C0C22"/>
    <w:rsid w:val="004C1200"/>
    <w:rsid w:val="004C4965"/>
    <w:rsid w:val="004C58E5"/>
    <w:rsid w:val="004C6B37"/>
    <w:rsid w:val="004D1559"/>
    <w:rsid w:val="004D1D53"/>
    <w:rsid w:val="004D2DAE"/>
    <w:rsid w:val="004D62FA"/>
    <w:rsid w:val="004D69D0"/>
    <w:rsid w:val="004E3333"/>
    <w:rsid w:val="004E36E3"/>
    <w:rsid w:val="004E3F84"/>
    <w:rsid w:val="004E4DCE"/>
    <w:rsid w:val="004E52CB"/>
    <w:rsid w:val="004E5BCE"/>
    <w:rsid w:val="004E61CB"/>
    <w:rsid w:val="004E70AF"/>
    <w:rsid w:val="004E7994"/>
    <w:rsid w:val="004F15AD"/>
    <w:rsid w:val="004F2747"/>
    <w:rsid w:val="004F426F"/>
    <w:rsid w:val="004F4482"/>
    <w:rsid w:val="004F5249"/>
    <w:rsid w:val="004F670F"/>
    <w:rsid w:val="005029EF"/>
    <w:rsid w:val="00502A82"/>
    <w:rsid w:val="005047B5"/>
    <w:rsid w:val="00505EA9"/>
    <w:rsid w:val="00512C68"/>
    <w:rsid w:val="00514069"/>
    <w:rsid w:val="00514848"/>
    <w:rsid w:val="00514CE4"/>
    <w:rsid w:val="00515D69"/>
    <w:rsid w:val="00516C48"/>
    <w:rsid w:val="00517CFD"/>
    <w:rsid w:val="00520E89"/>
    <w:rsid w:val="005226D4"/>
    <w:rsid w:val="0052281B"/>
    <w:rsid w:val="00522B00"/>
    <w:rsid w:val="00524300"/>
    <w:rsid w:val="00524AAA"/>
    <w:rsid w:val="00527608"/>
    <w:rsid w:val="00530E1B"/>
    <w:rsid w:val="005326CC"/>
    <w:rsid w:val="00533F11"/>
    <w:rsid w:val="00534060"/>
    <w:rsid w:val="00537D5C"/>
    <w:rsid w:val="00541E7B"/>
    <w:rsid w:val="00544134"/>
    <w:rsid w:val="00545350"/>
    <w:rsid w:val="00545E86"/>
    <w:rsid w:val="00546633"/>
    <w:rsid w:val="005466FD"/>
    <w:rsid w:val="00547E36"/>
    <w:rsid w:val="005501EE"/>
    <w:rsid w:val="005501FB"/>
    <w:rsid w:val="00551173"/>
    <w:rsid w:val="005523EE"/>
    <w:rsid w:val="00552860"/>
    <w:rsid w:val="005539A5"/>
    <w:rsid w:val="00553F15"/>
    <w:rsid w:val="005567B1"/>
    <w:rsid w:val="00556C81"/>
    <w:rsid w:val="00556EAF"/>
    <w:rsid w:val="00560EA4"/>
    <w:rsid w:val="00563F5E"/>
    <w:rsid w:val="005642B2"/>
    <w:rsid w:val="00565905"/>
    <w:rsid w:val="00566ED9"/>
    <w:rsid w:val="005676B6"/>
    <w:rsid w:val="00567ED9"/>
    <w:rsid w:val="00571174"/>
    <w:rsid w:val="00572A41"/>
    <w:rsid w:val="00576BD3"/>
    <w:rsid w:val="00577F66"/>
    <w:rsid w:val="00581292"/>
    <w:rsid w:val="0058202C"/>
    <w:rsid w:val="00586B7B"/>
    <w:rsid w:val="00586D29"/>
    <w:rsid w:val="0059275A"/>
    <w:rsid w:val="00592EE7"/>
    <w:rsid w:val="00593056"/>
    <w:rsid w:val="0059513B"/>
    <w:rsid w:val="005955FE"/>
    <w:rsid w:val="0059721D"/>
    <w:rsid w:val="0059760E"/>
    <w:rsid w:val="005A2598"/>
    <w:rsid w:val="005A333E"/>
    <w:rsid w:val="005A3ECC"/>
    <w:rsid w:val="005A3FD1"/>
    <w:rsid w:val="005A4DAD"/>
    <w:rsid w:val="005A6498"/>
    <w:rsid w:val="005A6B4F"/>
    <w:rsid w:val="005B08E0"/>
    <w:rsid w:val="005B274D"/>
    <w:rsid w:val="005B3ACF"/>
    <w:rsid w:val="005C0B37"/>
    <w:rsid w:val="005C28E5"/>
    <w:rsid w:val="005C2951"/>
    <w:rsid w:val="005C2B4C"/>
    <w:rsid w:val="005C2EBC"/>
    <w:rsid w:val="005C7AB5"/>
    <w:rsid w:val="005D1370"/>
    <w:rsid w:val="005D1F50"/>
    <w:rsid w:val="005D2423"/>
    <w:rsid w:val="005D3B7E"/>
    <w:rsid w:val="005D424B"/>
    <w:rsid w:val="005D4917"/>
    <w:rsid w:val="005D4E0C"/>
    <w:rsid w:val="005D6560"/>
    <w:rsid w:val="005E046D"/>
    <w:rsid w:val="005E4279"/>
    <w:rsid w:val="005E4295"/>
    <w:rsid w:val="005E6FAB"/>
    <w:rsid w:val="005F09FD"/>
    <w:rsid w:val="005F32B5"/>
    <w:rsid w:val="005F3C3E"/>
    <w:rsid w:val="005F3D96"/>
    <w:rsid w:val="005F789E"/>
    <w:rsid w:val="00601B7C"/>
    <w:rsid w:val="00601F75"/>
    <w:rsid w:val="00602A2E"/>
    <w:rsid w:val="00602DA8"/>
    <w:rsid w:val="00603672"/>
    <w:rsid w:val="00605BC8"/>
    <w:rsid w:val="00610476"/>
    <w:rsid w:val="006122B2"/>
    <w:rsid w:val="00616664"/>
    <w:rsid w:val="0061737A"/>
    <w:rsid w:val="006205A2"/>
    <w:rsid w:val="00620A66"/>
    <w:rsid w:val="006245EF"/>
    <w:rsid w:val="00625589"/>
    <w:rsid w:val="00626192"/>
    <w:rsid w:val="00631324"/>
    <w:rsid w:val="006317D9"/>
    <w:rsid w:val="00631989"/>
    <w:rsid w:val="00635253"/>
    <w:rsid w:val="00635C87"/>
    <w:rsid w:val="00635DDF"/>
    <w:rsid w:val="006369AA"/>
    <w:rsid w:val="006375E5"/>
    <w:rsid w:val="00637892"/>
    <w:rsid w:val="006414F4"/>
    <w:rsid w:val="0064174D"/>
    <w:rsid w:val="006426DF"/>
    <w:rsid w:val="006438F1"/>
    <w:rsid w:val="00643D46"/>
    <w:rsid w:val="00643D92"/>
    <w:rsid w:val="00651D7D"/>
    <w:rsid w:val="006521B9"/>
    <w:rsid w:val="0065288A"/>
    <w:rsid w:val="00652E2E"/>
    <w:rsid w:val="006530E2"/>
    <w:rsid w:val="00654727"/>
    <w:rsid w:val="00654843"/>
    <w:rsid w:val="00654B0C"/>
    <w:rsid w:val="00662838"/>
    <w:rsid w:val="00662E5F"/>
    <w:rsid w:val="0066316B"/>
    <w:rsid w:val="00664901"/>
    <w:rsid w:val="00665CA2"/>
    <w:rsid w:val="0067065F"/>
    <w:rsid w:val="00671D93"/>
    <w:rsid w:val="0067236B"/>
    <w:rsid w:val="00673626"/>
    <w:rsid w:val="00674399"/>
    <w:rsid w:val="00676BA7"/>
    <w:rsid w:val="006773A6"/>
    <w:rsid w:val="00680B70"/>
    <w:rsid w:val="0068299F"/>
    <w:rsid w:val="00683A15"/>
    <w:rsid w:val="0068515F"/>
    <w:rsid w:val="00685251"/>
    <w:rsid w:val="006854A8"/>
    <w:rsid w:val="0068680D"/>
    <w:rsid w:val="00690285"/>
    <w:rsid w:val="00693772"/>
    <w:rsid w:val="00693AE9"/>
    <w:rsid w:val="00693D96"/>
    <w:rsid w:val="006A0008"/>
    <w:rsid w:val="006A0126"/>
    <w:rsid w:val="006A0AA8"/>
    <w:rsid w:val="006A1CF7"/>
    <w:rsid w:val="006A1E69"/>
    <w:rsid w:val="006A2337"/>
    <w:rsid w:val="006A4C0A"/>
    <w:rsid w:val="006A4C30"/>
    <w:rsid w:val="006A51D9"/>
    <w:rsid w:val="006A5933"/>
    <w:rsid w:val="006A667E"/>
    <w:rsid w:val="006A689F"/>
    <w:rsid w:val="006A6AA5"/>
    <w:rsid w:val="006A6B43"/>
    <w:rsid w:val="006B08A8"/>
    <w:rsid w:val="006B1EDC"/>
    <w:rsid w:val="006B3DDB"/>
    <w:rsid w:val="006B6242"/>
    <w:rsid w:val="006B6775"/>
    <w:rsid w:val="006B6813"/>
    <w:rsid w:val="006B791E"/>
    <w:rsid w:val="006C11B0"/>
    <w:rsid w:val="006C265A"/>
    <w:rsid w:val="006C3FC0"/>
    <w:rsid w:val="006C4FD2"/>
    <w:rsid w:val="006C7399"/>
    <w:rsid w:val="006D03E5"/>
    <w:rsid w:val="006D12E8"/>
    <w:rsid w:val="006D13B5"/>
    <w:rsid w:val="006D1C02"/>
    <w:rsid w:val="006D2094"/>
    <w:rsid w:val="006D248A"/>
    <w:rsid w:val="006D7F82"/>
    <w:rsid w:val="006E048F"/>
    <w:rsid w:val="006E3858"/>
    <w:rsid w:val="006E4F33"/>
    <w:rsid w:val="006E57B3"/>
    <w:rsid w:val="006E6628"/>
    <w:rsid w:val="006E72F8"/>
    <w:rsid w:val="006F058A"/>
    <w:rsid w:val="006F0CA1"/>
    <w:rsid w:val="006F1108"/>
    <w:rsid w:val="006F1978"/>
    <w:rsid w:val="006F219A"/>
    <w:rsid w:val="006F3CF4"/>
    <w:rsid w:val="006F4D82"/>
    <w:rsid w:val="006F53EF"/>
    <w:rsid w:val="006F5A57"/>
    <w:rsid w:val="006F696C"/>
    <w:rsid w:val="006F7687"/>
    <w:rsid w:val="00701672"/>
    <w:rsid w:val="007026BC"/>
    <w:rsid w:val="00702C15"/>
    <w:rsid w:val="00703454"/>
    <w:rsid w:val="00703BAF"/>
    <w:rsid w:val="00705468"/>
    <w:rsid w:val="00711159"/>
    <w:rsid w:val="00711506"/>
    <w:rsid w:val="00711761"/>
    <w:rsid w:val="00716B43"/>
    <w:rsid w:val="007207C4"/>
    <w:rsid w:val="00721172"/>
    <w:rsid w:val="0072295C"/>
    <w:rsid w:val="00723144"/>
    <w:rsid w:val="007233B3"/>
    <w:rsid w:val="00723532"/>
    <w:rsid w:val="00726A1F"/>
    <w:rsid w:val="0072737A"/>
    <w:rsid w:val="00730D57"/>
    <w:rsid w:val="0073128F"/>
    <w:rsid w:val="007312CD"/>
    <w:rsid w:val="00733080"/>
    <w:rsid w:val="00733ACE"/>
    <w:rsid w:val="007361B9"/>
    <w:rsid w:val="00736576"/>
    <w:rsid w:val="00737009"/>
    <w:rsid w:val="0074007D"/>
    <w:rsid w:val="00740E15"/>
    <w:rsid w:val="00742060"/>
    <w:rsid w:val="00743AD9"/>
    <w:rsid w:val="00743D3D"/>
    <w:rsid w:val="007457A5"/>
    <w:rsid w:val="00746455"/>
    <w:rsid w:val="007475C9"/>
    <w:rsid w:val="00751F22"/>
    <w:rsid w:val="0075256C"/>
    <w:rsid w:val="0075522B"/>
    <w:rsid w:val="00755349"/>
    <w:rsid w:val="0075587D"/>
    <w:rsid w:val="00757C77"/>
    <w:rsid w:val="007607F0"/>
    <w:rsid w:val="00760C7E"/>
    <w:rsid w:val="00761AE4"/>
    <w:rsid w:val="00761BFC"/>
    <w:rsid w:val="0076244E"/>
    <w:rsid w:val="00762599"/>
    <w:rsid w:val="0076354A"/>
    <w:rsid w:val="007641E8"/>
    <w:rsid w:val="00765105"/>
    <w:rsid w:val="0076656F"/>
    <w:rsid w:val="007674B2"/>
    <w:rsid w:val="00770048"/>
    <w:rsid w:val="007708BA"/>
    <w:rsid w:val="007713C7"/>
    <w:rsid w:val="007728DF"/>
    <w:rsid w:val="00774C88"/>
    <w:rsid w:val="00774E45"/>
    <w:rsid w:val="007779B2"/>
    <w:rsid w:val="00777A27"/>
    <w:rsid w:val="00777BE7"/>
    <w:rsid w:val="00780020"/>
    <w:rsid w:val="00780520"/>
    <w:rsid w:val="0078297D"/>
    <w:rsid w:val="00786A6E"/>
    <w:rsid w:val="007905EB"/>
    <w:rsid w:val="0079079F"/>
    <w:rsid w:val="00790975"/>
    <w:rsid w:val="007942BC"/>
    <w:rsid w:val="00795C3F"/>
    <w:rsid w:val="0079753B"/>
    <w:rsid w:val="00797DD3"/>
    <w:rsid w:val="007A04FD"/>
    <w:rsid w:val="007A235C"/>
    <w:rsid w:val="007A2375"/>
    <w:rsid w:val="007A41E6"/>
    <w:rsid w:val="007A6BE6"/>
    <w:rsid w:val="007A724B"/>
    <w:rsid w:val="007B0BC5"/>
    <w:rsid w:val="007B23BF"/>
    <w:rsid w:val="007B3436"/>
    <w:rsid w:val="007B428C"/>
    <w:rsid w:val="007B7FFC"/>
    <w:rsid w:val="007C3C8E"/>
    <w:rsid w:val="007C46E2"/>
    <w:rsid w:val="007C4B61"/>
    <w:rsid w:val="007C5671"/>
    <w:rsid w:val="007C630C"/>
    <w:rsid w:val="007C6690"/>
    <w:rsid w:val="007C6F2C"/>
    <w:rsid w:val="007C7418"/>
    <w:rsid w:val="007C765E"/>
    <w:rsid w:val="007D0429"/>
    <w:rsid w:val="007D1843"/>
    <w:rsid w:val="007D1989"/>
    <w:rsid w:val="007D5158"/>
    <w:rsid w:val="007D5820"/>
    <w:rsid w:val="007D6EEF"/>
    <w:rsid w:val="007D6FB8"/>
    <w:rsid w:val="007E16AE"/>
    <w:rsid w:val="007E184A"/>
    <w:rsid w:val="007E334C"/>
    <w:rsid w:val="007E3C7A"/>
    <w:rsid w:val="007E6993"/>
    <w:rsid w:val="007E7039"/>
    <w:rsid w:val="007E78A0"/>
    <w:rsid w:val="007F1CC7"/>
    <w:rsid w:val="007F2572"/>
    <w:rsid w:val="007F4B01"/>
    <w:rsid w:val="007F6EDD"/>
    <w:rsid w:val="007F7448"/>
    <w:rsid w:val="007F7497"/>
    <w:rsid w:val="008028CB"/>
    <w:rsid w:val="00803D47"/>
    <w:rsid w:val="0080593C"/>
    <w:rsid w:val="00805E7B"/>
    <w:rsid w:val="008060B5"/>
    <w:rsid w:val="00806F69"/>
    <w:rsid w:val="008077D4"/>
    <w:rsid w:val="00807A65"/>
    <w:rsid w:val="00810B5F"/>
    <w:rsid w:val="0081213E"/>
    <w:rsid w:val="008130B1"/>
    <w:rsid w:val="00813F0C"/>
    <w:rsid w:val="00815D8A"/>
    <w:rsid w:val="00816938"/>
    <w:rsid w:val="00816C3A"/>
    <w:rsid w:val="0081712D"/>
    <w:rsid w:val="00817649"/>
    <w:rsid w:val="00817ED8"/>
    <w:rsid w:val="0082453D"/>
    <w:rsid w:val="00824621"/>
    <w:rsid w:val="00824CC8"/>
    <w:rsid w:val="00830FF2"/>
    <w:rsid w:val="00831DD6"/>
    <w:rsid w:val="00832934"/>
    <w:rsid w:val="00832A81"/>
    <w:rsid w:val="00832E49"/>
    <w:rsid w:val="00834E8A"/>
    <w:rsid w:val="00835854"/>
    <w:rsid w:val="008405ED"/>
    <w:rsid w:val="008427EF"/>
    <w:rsid w:val="00842835"/>
    <w:rsid w:val="00842EF6"/>
    <w:rsid w:val="008439AB"/>
    <w:rsid w:val="00844C3F"/>
    <w:rsid w:val="008472D9"/>
    <w:rsid w:val="00851AC1"/>
    <w:rsid w:val="0085337E"/>
    <w:rsid w:val="00853E38"/>
    <w:rsid w:val="00855D81"/>
    <w:rsid w:val="008560A8"/>
    <w:rsid w:val="00856A61"/>
    <w:rsid w:val="008579B8"/>
    <w:rsid w:val="00857B30"/>
    <w:rsid w:val="00864096"/>
    <w:rsid w:val="00867CFD"/>
    <w:rsid w:val="00870B55"/>
    <w:rsid w:val="00870B6E"/>
    <w:rsid w:val="00871C6E"/>
    <w:rsid w:val="008725FC"/>
    <w:rsid w:val="0087541B"/>
    <w:rsid w:val="00877469"/>
    <w:rsid w:val="00881094"/>
    <w:rsid w:val="00884206"/>
    <w:rsid w:val="008850BA"/>
    <w:rsid w:val="00886CB7"/>
    <w:rsid w:val="008870C0"/>
    <w:rsid w:val="00893086"/>
    <w:rsid w:val="0089385F"/>
    <w:rsid w:val="0089468B"/>
    <w:rsid w:val="00894E07"/>
    <w:rsid w:val="00897C06"/>
    <w:rsid w:val="008A3D25"/>
    <w:rsid w:val="008A3D38"/>
    <w:rsid w:val="008A639D"/>
    <w:rsid w:val="008A654F"/>
    <w:rsid w:val="008B216F"/>
    <w:rsid w:val="008B3038"/>
    <w:rsid w:val="008B3611"/>
    <w:rsid w:val="008B3D80"/>
    <w:rsid w:val="008B43A1"/>
    <w:rsid w:val="008B44F4"/>
    <w:rsid w:val="008B7D23"/>
    <w:rsid w:val="008C0AA8"/>
    <w:rsid w:val="008C2EA1"/>
    <w:rsid w:val="008C42F4"/>
    <w:rsid w:val="008C551E"/>
    <w:rsid w:val="008D0355"/>
    <w:rsid w:val="008D3097"/>
    <w:rsid w:val="008D703C"/>
    <w:rsid w:val="008E53FD"/>
    <w:rsid w:val="008E5D2E"/>
    <w:rsid w:val="008E6614"/>
    <w:rsid w:val="008E6C6A"/>
    <w:rsid w:val="008E7E5C"/>
    <w:rsid w:val="008F0FA2"/>
    <w:rsid w:val="008F1819"/>
    <w:rsid w:val="008F44AF"/>
    <w:rsid w:val="008F71EB"/>
    <w:rsid w:val="008F7706"/>
    <w:rsid w:val="00901039"/>
    <w:rsid w:val="009023AB"/>
    <w:rsid w:val="00902602"/>
    <w:rsid w:val="00902661"/>
    <w:rsid w:val="00903F69"/>
    <w:rsid w:val="00905350"/>
    <w:rsid w:val="00905981"/>
    <w:rsid w:val="009104E0"/>
    <w:rsid w:val="0091117B"/>
    <w:rsid w:val="00912030"/>
    <w:rsid w:val="00915588"/>
    <w:rsid w:val="009155D3"/>
    <w:rsid w:val="0091688B"/>
    <w:rsid w:val="00920768"/>
    <w:rsid w:val="00922318"/>
    <w:rsid w:val="00922EAE"/>
    <w:rsid w:val="0092393C"/>
    <w:rsid w:val="00923989"/>
    <w:rsid w:val="00925415"/>
    <w:rsid w:val="009256B7"/>
    <w:rsid w:val="00931C76"/>
    <w:rsid w:val="00931FFB"/>
    <w:rsid w:val="0093300E"/>
    <w:rsid w:val="00934E3B"/>
    <w:rsid w:val="00937BC1"/>
    <w:rsid w:val="009400F3"/>
    <w:rsid w:val="00941262"/>
    <w:rsid w:val="00942F7E"/>
    <w:rsid w:val="009431AD"/>
    <w:rsid w:val="00944C0A"/>
    <w:rsid w:val="0094593A"/>
    <w:rsid w:val="00945A82"/>
    <w:rsid w:val="00947F91"/>
    <w:rsid w:val="00952926"/>
    <w:rsid w:val="00953149"/>
    <w:rsid w:val="009532C7"/>
    <w:rsid w:val="009533AB"/>
    <w:rsid w:val="009535EE"/>
    <w:rsid w:val="00953B8F"/>
    <w:rsid w:val="00953C05"/>
    <w:rsid w:val="009544E3"/>
    <w:rsid w:val="00961E9B"/>
    <w:rsid w:val="00963FCF"/>
    <w:rsid w:val="009664C2"/>
    <w:rsid w:val="00966504"/>
    <w:rsid w:val="00970FCF"/>
    <w:rsid w:val="00973206"/>
    <w:rsid w:val="00973543"/>
    <w:rsid w:val="009743DE"/>
    <w:rsid w:val="00974551"/>
    <w:rsid w:val="0097671F"/>
    <w:rsid w:val="00976AD0"/>
    <w:rsid w:val="00977325"/>
    <w:rsid w:val="00980A37"/>
    <w:rsid w:val="00981E67"/>
    <w:rsid w:val="00982360"/>
    <w:rsid w:val="00984415"/>
    <w:rsid w:val="00990368"/>
    <w:rsid w:val="0099102A"/>
    <w:rsid w:val="00991F39"/>
    <w:rsid w:val="0099506A"/>
    <w:rsid w:val="00995170"/>
    <w:rsid w:val="00995B4E"/>
    <w:rsid w:val="009A175F"/>
    <w:rsid w:val="009A262B"/>
    <w:rsid w:val="009A303D"/>
    <w:rsid w:val="009A46FF"/>
    <w:rsid w:val="009A47FC"/>
    <w:rsid w:val="009A4E57"/>
    <w:rsid w:val="009A5448"/>
    <w:rsid w:val="009A5C7B"/>
    <w:rsid w:val="009A6252"/>
    <w:rsid w:val="009B3ECA"/>
    <w:rsid w:val="009B4BA1"/>
    <w:rsid w:val="009B4E1D"/>
    <w:rsid w:val="009B5296"/>
    <w:rsid w:val="009C0ADE"/>
    <w:rsid w:val="009C0B92"/>
    <w:rsid w:val="009C2CC2"/>
    <w:rsid w:val="009C3046"/>
    <w:rsid w:val="009C3139"/>
    <w:rsid w:val="009C3680"/>
    <w:rsid w:val="009C68DD"/>
    <w:rsid w:val="009C6F05"/>
    <w:rsid w:val="009C7B2A"/>
    <w:rsid w:val="009D0085"/>
    <w:rsid w:val="009D118E"/>
    <w:rsid w:val="009D315D"/>
    <w:rsid w:val="009D3A5B"/>
    <w:rsid w:val="009D7A36"/>
    <w:rsid w:val="009E0DE7"/>
    <w:rsid w:val="009E15DA"/>
    <w:rsid w:val="009E26F7"/>
    <w:rsid w:val="009E49D3"/>
    <w:rsid w:val="009E620C"/>
    <w:rsid w:val="009F0FC0"/>
    <w:rsid w:val="009F2045"/>
    <w:rsid w:val="009F2747"/>
    <w:rsid w:val="009F4DAD"/>
    <w:rsid w:val="009F57B2"/>
    <w:rsid w:val="009F5E0C"/>
    <w:rsid w:val="00A01141"/>
    <w:rsid w:val="00A01329"/>
    <w:rsid w:val="00A01812"/>
    <w:rsid w:val="00A02A21"/>
    <w:rsid w:val="00A0420E"/>
    <w:rsid w:val="00A042F6"/>
    <w:rsid w:val="00A0553B"/>
    <w:rsid w:val="00A05B71"/>
    <w:rsid w:val="00A07B26"/>
    <w:rsid w:val="00A112C9"/>
    <w:rsid w:val="00A122BC"/>
    <w:rsid w:val="00A156BA"/>
    <w:rsid w:val="00A169A5"/>
    <w:rsid w:val="00A17889"/>
    <w:rsid w:val="00A21AEC"/>
    <w:rsid w:val="00A228F0"/>
    <w:rsid w:val="00A25049"/>
    <w:rsid w:val="00A26390"/>
    <w:rsid w:val="00A30164"/>
    <w:rsid w:val="00A32AEA"/>
    <w:rsid w:val="00A33085"/>
    <w:rsid w:val="00A344DA"/>
    <w:rsid w:val="00A36587"/>
    <w:rsid w:val="00A41ECB"/>
    <w:rsid w:val="00A42A7A"/>
    <w:rsid w:val="00A42C95"/>
    <w:rsid w:val="00A43DBE"/>
    <w:rsid w:val="00A45176"/>
    <w:rsid w:val="00A473E1"/>
    <w:rsid w:val="00A473ED"/>
    <w:rsid w:val="00A51E2A"/>
    <w:rsid w:val="00A53515"/>
    <w:rsid w:val="00A56926"/>
    <w:rsid w:val="00A569F6"/>
    <w:rsid w:val="00A600CD"/>
    <w:rsid w:val="00A63C41"/>
    <w:rsid w:val="00A643CF"/>
    <w:rsid w:val="00A64A0C"/>
    <w:rsid w:val="00A67261"/>
    <w:rsid w:val="00A72184"/>
    <w:rsid w:val="00A75C74"/>
    <w:rsid w:val="00A76F22"/>
    <w:rsid w:val="00A80379"/>
    <w:rsid w:val="00A80EF5"/>
    <w:rsid w:val="00A8467C"/>
    <w:rsid w:val="00A87DE8"/>
    <w:rsid w:val="00A908E8"/>
    <w:rsid w:val="00A91825"/>
    <w:rsid w:val="00A92058"/>
    <w:rsid w:val="00A94F43"/>
    <w:rsid w:val="00A9549A"/>
    <w:rsid w:val="00A956E8"/>
    <w:rsid w:val="00A95DD7"/>
    <w:rsid w:val="00AA02C7"/>
    <w:rsid w:val="00AA2DE6"/>
    <w:rsid w:val="00AA3461"/>
    <w:rsid w:val="00AA3715"/>
    <w:rsid w:val="00AA377B"/>
    <w:rsid w:val="00AA4953"/>
    <w:rsid w:val="00AA6034"/>
    <w:rsid w:val="00AB0A9A"/>
    <w:rsid w:val="00AB0B9F"/>
    <w:rsid w:val="00AB0E99"/>
    <w:rsid w:val="00AB2672"/>
    <w:rsid w:val="00AB5C7D"/>
    <w:rsid w:val="00AB69FE"/>
    <w:rsid w:val="00AB76D9"/>
    <w:rsid w:val="00AB78FA"/>
    <w:rsid w:val="00AC251C"/>
    <w:rsid w:val="00AC3875"/>
    <w:rsid w:val="00AC44A8"/>
    <w:rsid w:val="00AC4932"/>
    <w:rsid w:val="00AC4B6A"/>
    <w:rsid w:val="00AC5084"/>
    <w:rsid w:val="00AC5A6D"/>
    <w:rsid w:val="00AC5F99"/>
    <w:rsid w:val="00AC6F26"/>
    <w:rsid w:val="00AD0072"/>
    <w:rsid w:val="00AD0313"/>
    <w:rsid w:val="00AD222A"/>
    <w:rsid w:val="00AD3325"/>
    <w:rsid w:val="00AD4D95"/>
    <w:rsid w:val="00AD6B5B"/>
    <w:rsid w:val="00AE142E"/>
    <w:rsid w:val="00AE2D74"/>
    <w:rsid w:val="00AF0314"/>
    <w:rsid w:val="00AF0EB5"/>
    <w:rsid w:val="00AF1A62"/>
    <w:rsid w:val="00AF1C99"/>
    <w:rsid w:val="00AF35F7"/>
    <w:rsid w:val="00B00647"/>
    <w:rsid w:val="00B01B59"/>
    <w:rsid w:val="00B03162"/>
    <w:rsid w:val="00B0414C"/>
    <w:rsid w:val="00B06B72"/>
    <w:rsid w:val="00B12169"/>
    <w:rsid w:val="00B12D5F"/>
    <w:rsid w:val="00B13368"/>
    <w:rsid w:val="00B20458"/>
    <w:rsid w:val="00B2140B"/>
    <w:rsid w:val="00B21DA8"/>
    <w:rsid w:val="00B22B52"/>
    <w:rsid w:val="00B24BCC"/>
    <w:rsid w:val="00B25BB2"/>
    <w:rsid w:val="00B25FB5"/>
    <w:rsid w:val="00B271AC"/>
    <w:rsid w:val="00B27A19"/>
    <w:rsid w:val="00B31A60"/>
    <w:rsid w:val="00B32AA9"/>
    <w:rsid w:val="00B33F76"/>
    <w:rsid w:val="00B34E64"/>
    <w:rsid w:val="00B34FE0"/>
    <w:rsid w:val="00B3606F"/>
    <w:rsid w:val="00B36414"/>
    <w:rsid w:val="00B36517"/>
    <w:rsid w:val="00B36A1F"/>
    <w:rsid w:val="00B36A51"/>
    <w:rsid w:val="00B37398"/>
    <w:rsid w:val="00B379E2"/>
    <w:rsid w:val="00B37EC0"/>
    <w:rsid w:val="00B42F43"/>
    <w:rsid w:val="00B430D4"/>
    <w:rsid w:val="00B435B3"/>
    <w:rsid w:val="00B4390B"/>
    <w:rsid w:val="00B4690B"/>
    <w:rsid w:val="00B473D3"/>
    <w:rsid w:val="00B4743C"/>
    <w:rsid w:val="00B5179D"/>
    <w:rsid w:val="00B56A4C"/>
    <w:rsid w:val="00B570AB"/>
    <w:rsid w:val="00B60648"/>
    <w:rsid w:val="00B607AB"/>
    <w:rsid w:val="00B626E2"/>
    <w:rsid w:val="00B62FFF"/>
    <w:rsid w:val="00B649D4"/>
    <w:rsid w:val="00B651E0"/>
    <w:rsid w:val="00B653B3"/>
    <w:rsid w:val="00B65D8E"/>
    <w:rsid w:val="00B66E15"/>
    <w:rsid w:val="00B6767F"/>
    <w:rsid w:val="00B70A52"/>
    <w:rsid w:val="00B712C3"/>
    <w:rsid w:val="00B71454"/>
    <w:rsid w:val="00B729BA"/>
    <w:rsid w:val="00B7554E"/>
    <w:rsid w:val="00B75D3C"/>
    <w:rsid w:val="00B77563"/>
    <w:rsid w:val="00B80E52"/>
    <w:rsid w:val="00B824E0"/>
    <w:rsid w:val="00B82707"/>
    <w:rsid w:val="00B82E98"/>
    <w:rsid w:val="00B83CBC"/>
    <w:rsid w:val="00B84DC3"/>
    <w:rsid w:val="00B867C0"/>
    <w:rsid w:val="00B873C1"/>
    <w:rsid w:val="00B9056E"/>
    <w:rsid w:val="00B91A68"/>
    <w:rsid w:val="00B925DC"/>
    <w:rsid w:val="00B945E1"/>
    <w:rsid w:val="00B94972"/>
    <w:rsid w:val="00B96714"/>
    <w:rsid w:val="00B97B53"/>
    <w:rsid w:val="00BA22B8"/>
    <w:rsid w:val="00BA3454"/>
    <w:rsid w:val="00BB0D07"/>
    <w:rsid w:val="00BB0D6B"/>
    <w:rsid w:val="00BB15F7"/>
    <w:rsid w:val="00BB1AB9"/>
    <w:rsid w:val="00BB3C57"/>
    <w:rsid w:val="00BB56E9"/>
    <w:rsid w:val="00BB724E"/>
    <w:rsid w:val="00BB7A2F"/>
    <w:rsid w:val="00BC10D0"/>
    <w:rsid w:val="00BC26A1"/>
    <w:rsid w:val="00BC7C2B"/>
    <w:rsid w:val="00BD0AAC"/>
    <w:rsid w:val="00BD2B3E"/>
    <w:rsid w:val="00BD41A7"/>
    <w:rsid w:val="00BD48C4"/>
    <w:rsid w:val="00BD4DE6"/>
    <w:rsid w:val="00BD5CD5"/>
    <w:rsid w:val="00BD5E80"/>
    <w:rsid w:val="00BD6A03"/>
    <w:rsid w:val="00BE04E0"/>
    <w:rsid w:val="00BE282F"/>
    <w:rsid w:val="00BE2BB3"/>
    <w:rsid w:val="00BE4798"/>
    <w:rsid w:val="00BE5CA3"/>
    <w:rsid w:val="00BE7451"/>
    <w:rsid w:val="00BE7FC4"/>
    <w:rsid w:val="00BF2A89"/>
    <w:rsid w:val="00BF5A80"/>
    <w:rsid w:val="00BF5CF5"/>
    <w:rsid w:val="00BF6299"/>
    <w:rsid w:val="00BF62FD"/>
    <w:rsid w:val="00BF7E6A"/>
    <w:rsid w:val="00BF7E6D"/>
    <w:rsid w:val="00C01220"/>
    <w:rsid w:val="00C0243A"/>
    <w:rsid w:val="00C02A4D"/>
    <w:rsid w:val="00C03E8F"/>
    <w:rsid w:val="00C03FED"/>
    <w:rsid w:val="00C0414C"/>
    <w:rsid w:val="00C045D1"/>
    <w:rsid w:val="00C04B69"/>
    <w:rsid w:val="00C04F5B"/>
    <w:rsid w:val="00C05020"/>
    <w:rsid w:val="00C05D07"/>
    <w:rsid w:val="00C06471"/>
    <w:rsid w:val="00C064CA"/>
    <w:rsid w:val="00C07416"/>
    <w:rsid w:val="00C11A89"/>
    <w:rsid w:val="00C217D7"/>
    <w:rsid w:val="00C23A19"/>
    <w:rsid w:val="00C24639"/>
    <w:rsid w:val="00C2532F"/>
    <w:rsid w:val="00C31474"/>
    <w:rsid w:val="00C32B28"/>
    <w:rsid w:val="00C338A8"/>
    <w:rsid w:val="00C339CD"/>
    <w:rsid w:val="00C33CEA"/>
    <w:rsid w:val="00C34E04"/>
    <w:rsid w:val="00C37762"/>
    <w:rsid w:val="00C37F43"/>
    <w:rsid w:val="00C40F9B"/>
    <w:rsid w:val="00C41377"/>
    <w:rsid w:val="00C43105"/>
    <w:rsid w:val="00C443BA"/>
    <w:rsid w:val="00C46507"/>
    <w:rsid w:val="00C46E46"/>
    <w:rsid w:val="00C471DC"/>
    <w:rsid w:val="00C51B18"/>
    <w:rsid w:val="00C51CA4"/>
    <w:rsid w:val="00C5298D"/>
    <w:rsid w:val="00C55978"/>
    <w:rsid w:val="00C600FD"/>
    <w:rsid w:val="00C623C0"/>
    <w:rsid w:val="00C646AA"/>
    <w:rsid w:val="00C6554D"/>
    <w:rsid w:val="00C67DD0"/>
    <w:rsid w:val="00C7050C"/>
    <w:rsid w:val="00C71977"/>
    <w:rsid w:val="00C72C1D"/>
    <w:rsid w:val="00C7302C"/>
    <w:rsid w:val="00C73AFE"/>
    <w:rsid w:val="00C73CC3"/>
    <w:rsid w:val="00C746B6"/>
    <w:rsid w:val="00C751D1"/>
    <w:rsid w:val="00C7526A"/>
    <w:rsid w:val="00C75911"/>
    <w:rsid w:val="00C7653C"/>
    <w:rsid w:val="00C76A4B"/>
    <w:rsid w:val="00C77ACB"/>
    <w:rsid w:val="00C807F0"/>
    <w:rsid w:val="00C80910"/>
    <w:rsid w:val="00C80AF8"/>
    <w:rsid w:val="00C823E9"/>
    <w:rsid w:val="00C82660"/>
    <w:rsid w:val="00C8308D"/>
    <w:rsid w:val="00C83247"/>
    <w:rsid w:val="00C83376"/>
    <w:rsid w:val="00C86560"/>
    <w:rsid w:val="00C870A1"/>
    <w:rsid w:val="00C90730"/>
    <w:rsid w:val="00C93482"/>
    <w:rsid w:val="00C9521C"/>
    <w:rsid w:val="00C96EF2"/>
    <w:rsid w:val="00CA1574"/>
    <w:rsid w:val="00CA1A0E"/>
    <w:rsid w:val="00CA1C70"/>
    <w:rsid w:val="00CA3467"/>
    <w:rsid w:val="00CA4DA9"/>
    <w:rsid w:val="00CB24C0"/>
    <w:rsid w:val="00CB4A8F"/>
    <w:rsid w:val="00CB59C3"/>
    <w:rsid w:val="00CC188C"/>
    <w:rsid w:val="00CC33EB"/>
    <w:rsid w:val="00CC36E0"/>
    <w:rsid w:val="00CC4B7B"/>
    <w:rsid w:val="00CC4F3F"/>
    <w:rsid w:val="00CC70BA"/>
    <w:rsid w:val="00CD078E"/>
    <w:rsid w:val="00CD18E9"/>
    <w:rsid w:val="00CD2306"/>
    <w:rsid w:val="00CD276F"/>
    <w:rsid w:val="00CD29DE"/>
    <w:rsid w:val="00CD4E2A"/>
    <w:rsid w:val="00CD503C"/>
    <w:rsid w:val="00CD633C"/>
    <w:rsid w:val="00CD6352"/>
    <w:rsid w:val="00CD6C6A"/>
    <w:rsid w:val="00CD6DC2"/>
    <w:rsid w:val="00CE3263"/>
    <w:rsid w:val="00CE6F3A"/>
    <w:rsid w:val="00CE7C7A"/>
    <w:rsid w:val="00CE7D7A"/>
    <w:rsid w:val="00CF18DE"/>
    <w:rsid w:val="00CF4626"/>
    <w:rsid w:val="00CF5B11"/>
    <w:rsid w:val="00CF7A2B"/>
    <w:rsid w:val="00CF7E16"/>
    <w:rsid w:val="00D00985"/>
    <w:rsid w:val="00D0169C"/>
    <w:rsid w:val="00D02D57"/>
    <w:rsid w:val="00D04F8B"/>
    <w:rsid w:val="00D070A8"/>
    <w:rsid w:val="00D0716E"/>
    <w:rsid w:val="00D07CA4"/>
    <w:rsid w:val="00D11935"/>
    <w:rsid w:val="00D11A96"/>
    <w:rsid w:val="00D12EC6"/>
    <w:rsid w:val="00D1549F"/>
    <w:rsid w:val="00D162CC"/>
    <w:rsid w:val="00D162D5"/>
    <w:rsid w:val="00D16E0A"/>
    <w:rsid w:val="00D203B6"/>
    <w:rsid w:val="00D22968"/>
    <w:rsid w:val="00D24370"/>
    <w:rsid w:val="00D2567B"/>
    <w:rsid w:val="00D265C7"/>
    <w:rsid w:val="00D27F79"/>
    <w:rsid w:val="00D3184E"/>
    <w:rsid w:val="00D359D6"/>
    <w:rsid w:val="00D37893"/>
    <w:rsid w:val="00D40AD1"/>
    <w:rsid w:val="00D4283C"/>
    <w:rsid w:val="00D42F87"/>
    <w:rsid w:val="00D441D6"/>
    <w:rsid w:val="00D444CD"/>
    <w:rsid w:val="00D4548E"/>
    <w:rsid w:val="00D45F48"/>
    <w:rsid w:val="00D51FB7"/>
    <w:rsid w:val="00D52DFC"/>
    <w:rsid w:val="00D54F5C"/>
    <w:rsid w:val="00D5559C"/>
    <w:rsid w:val="00D5564D"/>
    <w:rsid w:val="00D55B79"/>
    <w:rsid w:val="00D64EFA"/>
    <w:rsid w:val="00D65A3D"/>
    <w:rsid w:val="00D70C9B"/>
    <w:rsid w:val="00D73E30"/>
    <w:rsid w:val="00D7473E"/>
    <w:rsid w:val="00D84043"/>
    <w:rsid w:val="00D84CDD"/>
    <w:rsid w:val="00D855B9"/>
    <w:rsid w:val="00D87341"/>
    <w:rsid w:val="00D8749C"/>
    <w:rsid w:val="00D91EE9"/>
    <w:rsid w:val="00D94C54"/>
    <w:rsid w:val="00D94F90"/>
    <w:rsid w:val="00D95CDC"/>
    <w:rsid w:val="00D9749F"/>
    <w:rsid w:val="00D976A2"/>
    <w:rsid w:val="00DA17FA"/>
    <w:rsid w:val="00DA1CE6"/>
    <w:rsid w:val="00DA288E"/>
    <w:rsid w:val="00DA3BA3"/>
    <w:rsid w:val="00DA40B5"/>
    <w:rsid w:val="00DA54F7"/>
    <w:rsid w:val="00DA5DBB"/>
    <w:rsid w:val="00DA5F72"/>
    <w:rsid w:val="00DA7830"/>
    <w:rsid w:val="00DA79FD"/>
    <w:rsid w:val="00DB3B56"/>
    <w:rsid w:val="00DB4709"/>
    <w:rsid w:val="00DB5668"/>
    <w:rsid w:val="00DB68B9"/>
    <w:rsid w:val="00DB72A7"/>
    <w:rsid w:val="00DB7718"/>
    <w:rsid w:val="00DB7A32"/>
    <w:rsid w:val="00DC28FC"/>
    <w:rsid w:val="00DC315F"/>
    <w:rsid w:val="00DC3D8F"/>
    <w:rsid w:val="00DC4974"/>
    <w:rsid w:val="00DC7DE0"/>
    <w:rsid w:val="00DD1A3E"/>
    <w:rsid w:val="00DD226B"/>
    <w:rsid w:val="00DD2544"/>
    <w:rsid w:val="00DD449E"/>
    <w:rsid w:val="00DE0B05"/>
    <w:rsid w:val="00DE0B95"/>
    <w:rsid w:val="00DE11E0"/>
    <w:rsid w:val="00DE1213"/>
    <w:rsid w:val="00DE19F7"/>
    <w:rsid w:val="00DE395E"/>
    <w:rsid w:val="00DF046A"/>
    <w:rsid w:val="00DF15AD"/>
    <w:rsid w:val="00DF1A55"/>
    <w:rsid w:val="00DF2DE5"/>
    <w:rsid w:val="00DF4554"/>
    <w:rsid w:val="00DF4AC3"/>
    <w:rsid w:val="00DF4B20"/>
    <w:rsid w:val="00DF547E"/>
    <w:rsid w:val="00DF63C6"/>
    <w:rsid w:val="00E02496"/>
    <w:rsid w:val="00E02A34"/>
    <w:rsid w:val="00E02D3A"/>
    <w:rsid w:val="00E05080"/>
    <w:rsid w:val="00E058DF"/>
    <w:rsid w:val="00E076C5"/>
    <w:rsid w:val="00E1036E"/>
    <w:rsid w:val="00E15EA5"/>
    <w:rsid w:val="00E17804"/>
    <w:rsid w:val="00E20E5D"/>
    <w:rsid w:val="00E217D7"/>
    <w:rsid w:val="00E23A60"/>
    <w:rsid w:val="00E24A09"/>
    <w:rsid w:val="00E264D6"/>
    <w:rsid w:val="00E267BD"/>
    <w:rsid w:val="00E27860"/>
    <w:rsid w:val="00E32187"/>
    <w:rsid w:val="00E34285"/>
    <w:rsid w:val="00E361F8"/>
    <w:rsid w:val="00E37025"/>
    <w:rsid w:val="00E37D26"/>
    <w:rsid w:val="00E4108E"/>
    <w:rsid w:val="00E42B60"/>
    <w:rsid w:val="00E43FE6"/>
    <w:rsid w:val="00E46C52"/>
    <w:rsid w:val="00E47591"/>
    <w:rsid w:val="00E47ADE"/>
    <w:rsid w:val="00E5054C"/>
    <w:rsid w:val="00E50CC6"/>
    <w:rsid w:val="00E5202E"/>
    <w:rsid w:val="00E522FC"/>
    <w:rsid w:val="00E52940"/>
    <w:rsid w:val="00E56477"/>
    <w:rsid w:val="00E56E1D"/>
    <w:rsid w:val="00E57976"/>
    <w:rsid w:val="00E601C7"/>
    <w:rsid w:val="00E614EF"/>
    <w:rsid w:val="00E61E1E"/>
    <w:rsid w:val="00E63347"/>
    <w:rsid w:val="00E66001"/>
    <w:rsid w:val="00E70F4D"/>
    <w:rsid w:val="00E72699"/>
    <w:rsid w:val="00E72C41"/>
    <w:rsid w:val="00E735DB"/>
    <w:rsid w:val="00E75083"/>
    <w:rsid w:val="00E754DD"/>
    <w:rsid w:val="00E77790"/>
    <w:rsid w:val="00E808EB"/>
    <w:rsid w:val="00E80CF2"/>
    <w:rsid w:val="00E8116B"/>
    <w:rsid w:val="00E82CBD"/>
    <w:rsid w:val="00E82CF5"/>
    <w:rsid w:val="00E85E07"/>
    <w:rsid w:val="00E867CE"/>
    <w:rsid w:val="00E93049"/>
    <w:rsid w:val="00E95168"/>
    <w:rsid w:val="00E96A5C"/>
    <w:rsid w:val="00EA241A"/>
    <w:rsid w:val="00EA346B"/>
    <w:rsid w:val="00EA3647"/>
    <w:rsid w:val="00EA3895"/>
    <w:rsid w:val="00EA4C1F"/>
    <w:rsid w:val="00EA4D15"/>
    <w:rsid w:val="00EB1497"/>
    <w:rsid w:val="00EB38A6"/>
    <w:rsid w:val="00EB55BA"/>
    <w:rsid w:val="00EB58AD"/>
    <w:rsid w:val="00EB707B"/>
    <w:rsid w:val="00EB734F"/>
    <w:rsid w:val="00EB7B69"/>
    <w:rsid w:val="00EB7C5E"/>
    <w:rsid w:val="00EC26E8"/>
    <w:rsid w:val="00EC2B32"/>
    <w:rsid w:val="00EC4AD0"/>
    <w:rsid w:val="00EC534D"/>
    <w:rsid w:val="00EC58F4"/>
    <w:rsid w:val="00EC5DC3"/>
    <w:rsid w:val="00ED0D12"/>
    <w:rsid w:val="00ED0EB2"/>
    <w:rsid w:val="00ED18D8"/>
    <w:rsid w:val="00ED1A7E"/>
    <w:rsid w:val="00ED1FB9"/>
    <w:rsid w:val="00ED4AAD"/>
    <w:rsid w:val="00ED542D"/>
    <w:rsid w:val="00ED6A3A"/>
    <w:rsid w:val="00ED755E"/>
    <w:rsid w:val="00EE15A1"/>
    <w:rsid w:val="00EE1F56"/>
    <w:rsid w:val="00EE33A5"/>
    <w:rsid w:val="00EE4CB7"/>
    <w:rsid w:val="00EE503B"/>
    <w:rsid w:val="00EE6042"/>
    <w:rsid w:val="00EE6DAE"/>
    <w:rsid w:val="00EE6E3A"/>
    <w:rsid w:val="00EE7497"/>
    <w:rsid w:val="00EE78DD"/>
    <w:rsid w:val="00EE7DAD"/>
    <w:rsid w:val="00EF254D"/>
    <w:rsid w:val="00EF2895"/>
    <w:rsid w:val="00EF2AD2"/>
    <w:rsid w:val="00EF2FEE"/>
    <w:rsid w:val="00EF31A8"/>
    <w:rsid w:val="00EF5326"/>
    <w:rsid w:val="00EF6309"/>
    <w:rsid w:val="00F0074E"/>
    <w:rsid w:val="00F06B4E"/>
    <w:rsid w:val="00F07830"/>
    <w:rsid w:val="00F12B2F"/>
    <w:rsid w:val="00F13247"/>
    <w:rsid w:val="00F16950"/>
    <w:rsid w:val="00F20E94"/>
    <w:rsid w:val="00F27AB5"/>
    <w:rsid w:val="00F31160"/>
    <w:rsid w:val="00F32857"/>
    <w:rsid w:val="00F3310F"/>
    <w:rsid w:val="00F3509B"/>
    <w:rsid w:val="00F35E1A"/>
    <w:rsid w:val="00F36646"/>
    <w:rsid w:val="00F3775E"/>
    <w:rsid w:val="00F37B75"/>
    <w:rsid w:val="00F37E5E"/>
    <w:rsid w:val="00F41004"/>
    <w:rsid w:val="00F46893"/>
    <w:rsid w:val="00F50765"/>
    <w:rsid w:val="00F5255C"/>
    <w:rsid w:val="00F546F8"/>
    <w:rsid w:val="00F54DC1"/>
    <w:rsid w:val="00F54E77"/>
    <w:rsid w:val="00F602DE"/>
    <w:rsid w:val="00F62213"/>
    <w:rsid w:val="00F632F3"/>
    <w:rsid w:val="00F65861"/>
    <w:rsid w:val="00F65D37"/>
    <w:rsid w:val="00F66686"/>
    <w:rsid w:val="00F66DA1"/>
    <w:rsid w:val="00F72279"/>
    <w:rsid w:val="00F73E8E"/>
    <w:rsid w:val="00F81561"/>
    <w:rsid w:val="00F83A15"/>
    <w:rsid w:val="00F85E89"/>
    <w:rsid w:val="00F8685B"/>
    <w:rsid w:val="00F8799E"/>
    <w:rsid w:val="00F9127E"/>
    <w:rsid w:val="00F914B5"/>
    <w:rsid w:val="00F939E6"/>
    <w:rsid w:val="00F93BA7"/>
    <w:rsid w:val="00F94B54"/>
    <w:rsid w:val="00F95CEC"/>
    <w:rsid w:val="00F976F1"/>
    <w:rsid w:val="00F977A7"/>
    <w:rsid w:val="00F979BD"/>
    <w:rsid w:val="00FA0418"/>
    <w:rsid w:val="00FA1FA3"/>
    <w:rsid w:val="00FA2286"/>
    <w:rsid w:val="00FA3D71"/>
    <w:rsid w:val="00FA6985"/>
    <w:rsid w:val="00FA7B6C"/>
    <w:rsid w:val="00FA7EE5"/>
    <w:rsid w:val="00FB0C74"/>
    <w:rsid w:val="00FB122A"/>
    <w:rsid w:val="00FB1831"/>
    <w:rsid w:val="00FB7198"/>
    <w:rsid w:val="00FB7443"/>
    <w:rsid w:val="00FC4F13"/>
    <w:rsid w:val="00FC698A"/>
    <w:rsid w:val="00FC72A0"/>
    <w:rsid w:val="00FD248A"/>
    <w:rsid w:val="00FD41CE"/>
    <w:rsid w:val="00FD6214"/>
    <w:rsid w:val="00FD75FD"/>
    <w:rsid w:val="00FE023C"/>
    <w:rsid w:val="00FE1D85"/>
    <w:rsid w:val="00FE4A7D"/>
    <w:rsid w:val="00FE5C77"/>
    <w:rsid w:val="00FF4082"/>
    <w:rsid w:val="00FF4AD2"/>
    <w:rsid w:val="00FF59FD"/>
    <w:rsid w:val="00FF5AB0"/>
    <w:rsid w:val="00FF7D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88A"/>
    <w:pPr>
      <w:ind w:firstLine="709"/>
      <w:jc w:val="both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99"/>
    <w:qFormat/>
    <w:rsid w:val="0014488A"/>
    <w:pPr>
      <w:pBdr>
        <w:bottom w:val="single" w:sz="8" w:space="4" w:color="4F81BD"/>
      </w:pBdr>
      <w:spacing w:after="300"/>
      <w:ind w:firstLine="0"/>
      <w:contextualSpacing/>
      <w:jc w:val="left"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14488A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99"/>
    <w:qFormat/>
    <w:rsid w:val="007641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3369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36918"/>
    <w:rPr>
      <w:rFonts w:ascii="Tahoma" w:eastAsia="Times New Roman" w:hAnsi="Tahoma" w:cs="Tahoma"/>
      <w:sz w:val="16"/>
      <w:szCs w:val="16"/>
    </w:rPr>
  </w:style>
  <w:style w:type="character" w:styleId="Emphasis">
    <w:name w:val="Emphasis"/>
    <w:basedOn w:val="DefaultParagraphFont"/>
    <w:uiPriority w:val="99"/>
    <w:qFormat/>
    <w:rsid w:val="00EB1497"/>
    <w:rPr>
      <w:rFonts w:cs="Times New Roman"/>
      <w:i/>
      <w:iCs/>
    </w:rPr>
  </w:style>
  <w:style w:type="character" w:customStyle="1" w:styleId="apple-converted-space">
    <w:name w:val="apple-converted-space"/>
    <w:basedOn w:val="DefaultParagraphFont"/>
    <w:uiPriority w:val="99"/>
    <w:rsid w:val="00EB1497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025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21</TotalTime>
  <Pages>2</Pages>
  <Words>828</Words>
  <Characters>4726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*</cp:lastModifiedBy>
  <cp:revision>3</cp:revision>
  <cp:lastPrinted>2015-05-07T10:53:00Z</cp:lastPrinted>
  <dcterms:created xsi:type="dcterms:W3CDTF">2015-05-06T19:37:00Z</dcterms:created>
  <dcterms:modified xsi:type="dcterms:W3CDTF">2015-05-07T10:57:00Z</dcterms:modified>
</cp:coreProperties>
</file>